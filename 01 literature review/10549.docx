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 xml:space="preserve" xml:embedTrueTypeFonts="1">
  <w:body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 of 25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5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66" w:lineRule="exact"/>
        <w:ind w:left="4584" w:right="0" w:firstLine="0"/>
      </w:pPr>
      <w:r/>
      <w:r>
        <w:rPr lang="en-US" sz="15" baseline="0" dirty="0">
          <w:jc w:val="left"/>
          <w:rFonts w:ascii="Times New Roman" w:hAnsi="Times New Roman" w:cs="Times New Roman"/>
          <w:b/>
          <w:bCs/>
          <w:color w:val="000000"/>
          <w:sz w:val="15"/>
          <w:szCs w:val="15"/>
        </w:rPr>
        <w:t>Team Control Number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399" w:lineRule="exact"/>
        <w:ind w:left="4909" w:right="4929" w:firstLine="0"/>
        <w:jc w:val="right"/>
      </w:pPr>
      <w:r/>
      <w:r>
        <w:rPr lang="en-US" sz="36" baseline="0" dirty="0">
          <w:jc w:val="left"/>
          <w:rFonts w:ascii="Times New Roman" w:hAnsi="Times New Roman" w:cs="Times New Roman"/>
          <w:b/>
          <w:bCs/>
          <w:color w:val="000000"/>
          <w:sz w:val="36"/>
          <w:szCs w:val="36"/>
        </w:rPr>
        <w:t>10549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66" w:lineRule="exact"/>
        <w:ind w:left="4819" w:right="4909" w:firstLine="0"/>
        <w:jc w:val="right"/>
      </w:pPr>
      <w:r/>
      <w:r>
        <w:rPr lang="en-US" sz="15" baseline="0" dirty="0">
          <w:jc w:val="left"/>
          <w:rFonts w:ascii="Times New Roman" w:hAnsi="Times New Roman" w:cs="Times New Roman"/>
          <w:b/>
          <w:bCs/>
          <w:color w:val="000000"/>
          <w:sz w:val="15"/>
          <w:szCs w:val="15"/>
        </w:rPr>
        <w:t>Problem Chosen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330" w:lineRule="exact"/>
        <w:ind w:left="5229" w:right="4733" w:firstLine="75"/>
      </w:pPr>
      <w:r/>
      <w:r>
        <w:rPr lang="en-US" sz="36" baseline="0" dirty="0">
          <w:jc w:val="left"/>
          <w:rFonts w:ascii="Times New Roman" w:hAnsi="Times New Roman" w:cs="Times New Roman"/>
          <w:b/>
          <w:bCs/>
          <w:color w:val="000000"/>
          <w:sz w:val="36"/>
          <w:szCs w:val="36"/>
        </w:rPr>
        <w:t>A  </w:t>
      </w:r>
      <w:r>
        <w:br w:type="textWrapping" w:clear="all"/>
      </w:r>
      <w:r/>
      <w:r>
        <w:rPr lang="en-US" sz="21" baseline="0" dirty="0">
          <w:jc w:val="left"/>
          <w:rFonts w:ascii="Times New Roman" w:hAnsi="Times New Roman" w:cs="Times New Roman"/>
          <w:b/>
          <w:bCs/>
          <w:color w:val="000000"/>
          <w:sz w:val="21"/>
          <w:szCs w:val="21"/>
        </w:rPr>
        <w:t>2020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10" w:lineRule="exact"/>
        <w:ind w:left="4914" w:right="4733" w:firstLine="240"/>
      </w:pPr>
      <w:r/>
      <w:r>
        <w:rPr lang="en-US" sz="15" baseline="0" dirty="0">
          <w:jc w:val="left"/>
          <w:rFonts w:ascii="Times New Roman" w:hAnsi="Times New Roman" w:cs="Times New Roman"/>
          <w:b/>
          <w:bCs/>
          <w:color w:val="000000"/>
          <w:sz w:val="15"/>
          <w:szCs w:val="15"/>
        </w:rPr>
        <w:t>HiMCM  </w:t>
      </w:r>
      <w:r/>
      <w:r>
        <w:rPr lang="en-US" sz="15" baseline="0" dirty="0">
          <w:jc w:val="left"/>
          <w:rFonts w:ascii="Times New Roman" w:hAnsi="Times New Roman" w:cs="Times New Roman"/>
          <w:b/>
          <w:bCs/>
          <w:color w:val="000000"/>
          <w:sz w:val="15"/>
          <w:szCs w:val="15"/>
        </w:rPr>
        <w:t>Summary Sheet</w:t>
      </w:r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73" w:after="0" w:line="276" w:lineRule="exact"/>
        <w:ind w:left="981" w:right="89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Summer jobs have become an increasingly popular topic among high school students these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days. They provide invaluable enrichment opportunities to make money and gain experience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skills. However, due to the outbreak of coronavirus, it is more challenging for high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school students to identify the most appropriate summer jobs for them. To help high school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students find the best summer job options effectively and efficiently, it is important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examine the variables associated with summer jobs.  </w:t>
      </w:r>
      <w:r/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5" w:lineRule="exact"/>
        <w:ind w:left="981" w:right="1278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first identify related variables and collect data useful to our model. We consider 22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different summer jobs and consider variables including income, company size, risks,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comfort, and skills to be gained. These are often the strongest motivators for high school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students seeking summer job opportunities, so incorporating them is essential.  </w:t>
      </w:r>
      <w:r/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5" w:lineRule="exact"/>
        <w:ind w:left="981" w:right="103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the overall model, we adopt an Analytic Hierarchy Process to evaluate the weights or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relative importance of each variable for each individual. The process is based on the user's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subjective evaluation of their personal preferences. In order to address this subjectivity,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also introduce the Entropy Method to analyze the summer job options. Combining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weights we calculate from both models, we then obtain the overall weighting used for each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individual. These weights are then applied on the summer job options we have. However,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considering students usually want to have an array of open options to choose from,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utilize K-Means clustering rather than simply returning the one single “best” job. Then,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best cluster of job options is output to our user.  </w:t>
      </w:r>
      <w:r/>
    </w:p>
    <w:p>
      <w:pPr>
        <w:rPr>
          <w:rFonts w:ascii="Times New Roman" w:hAnsi="Times New Roman" w:cs="Times New Roman"/>
          <w:color w:val="010302"/>
        </w:rPr>
        <w:spacing w:before="273" w:after="0" w:line="285" w:lineRule="exact"/>
        <w:ind w:left="981" w:right="885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regards to the fictional characters, we develop 10 different characters that we believe are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highly representative of the US high school student population. Application of our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0" w:lineRule="exact"/>
        <w:ind w:left="981" w:right="885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developed model onto these fictional characters indicates that our model is fairly effective in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identifying the most appropriate summer jobs for students.  </w:t>
      </w: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6" w:lineRule="exact"/>
        <w:ind w:left="981" w:right="93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the optimized model, we recognize that high school students are very likely to input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inconsistent matrices, which will result in ineffective evaluation of the model. If this occurs,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it would be tedious to force students to re enter their information until the result becomes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consistent. Consequently, we optimize our model by adjusting the values stored in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original matrix that is unsatisfactory. Then, a more consistent comparison matrix that still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demonstrates overall relations among the variables can be used for our model. While our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model is in no way perfect, we believe it is a comprehensive system that takes sufficient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variables into account. Furthermore, we have combined the AHP model, Entropy system,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our optimized model to develop an overall fairly realistic, effective, and objective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mathematical model.   </w:t>
      </w:r>
      <w:r/>
    </w:p>
    <w:p>
      <w:pPr>
        <w:spacing w:after="1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270" w:lineRule="exact"/>
        <w:ind w:left="981" w:right="165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Keywords: Summer jobs; Analytic Hierarchy Process method; Entropy Weight  </w:t>
      </w: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method; K-means Clustering; Optimized model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20" w:h="16855"/>
          <w:pgMar w:top="500" w:right="419" w:bottom="400" w:left="500" w:header="708" w:footer="708" w:gutter="0"/>
          <w:docGrid w:linePitch="360"/>
        </w:sectPr>
        <w:spacing w:before="133" w:after="0" w:line="1333" w:lineRule="exact"/>
        <w:ind w:left="2049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3004</wp:posOffset>
            </wp:positionH>
            <wp:positionV relativeFrom="line">
              <wp:posOffset>-244140</wp:posOffset>
            </wp:positionV>
            <wp:extent cx="7559845" cy="1448441"/>
            <wp:effectExtent l="0" t="0" r="0" b="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0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559845" cy="1448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0" behindDoc="0" locked="0" layoutInCell="1" allowOverlap="1">
            <wp:simplePos x="0" y="0"/>
            <wp:positionH relativeFrom="page">
              <wp:posOffset>2720741</wp:posOffset>
            </wp:positionH>
            <wp:positionV relativeFrom="line">
              <wp:posOffset>-54287</wp:posOffset>
            </wp:positionV>
            <wp:extent cx="2254939" cy="32670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2720741" y="-54287"/>
                      <a:ext cx="2140639" cy="212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334" w:lineRule="exact"/>
                          <w:ind w:left="0" w:right="0" w:firstLine="0"/>
                        </w:pPr>
                        <w:r>
                          <w:rPr lang="en-US" sz="33" baseline="0" dirty="0">
                            <w:jc w:val="left"/>
                            <w:rFonts w:ascii="Arial" w:hAnsi="Arial" w:cs="Arial"/>
                            <w:color w:val="34495E"/>
                            <w:spacing w:val="26"/>
                            <w:sz w:val="33"/>
                            <w:szCs w:val="33"/>
                          </w:rPr>
                          <w:t>NOVEMBER 17, 202</w:t>
                        </w:r>
                        <w:r>
                          <w:rPr lang="en-US" sz="33" baseline="0" dirty="0">
                            <w:jc w:val="left"/>
                            <w:rFonts w:ascii="Arial" w:hAnsi="Arial" w:cs="Arial"/>
                            <w:color w:val="34495E"/>
                            <w:spacing w:val="-19"/>
                            <w:sz w:val="33"/>
                            <w:szCs w:val="33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sz w:val="33"/>
                            <w:szCs w:val="33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lang="en-US" sz="110" baseline="0" dirty="0">
          <w:jc w:val="left"/>
          <w:rFonts w:ascii="Arial" w:hAnsi="Arial" w:cs="Arial"/>
          <w:b/>
          <w:bCs/>
          <w:color w:val="FDFDFD"/>
          <w:spacing w:val="55"/>
          <w:sz w:val="110"/>
          <w:szCs w:val="110"/>
        </w:rPr>
        <w:t>GET A JOB</w:t>
      </w:r>
      <w:r>
        <w:rPr lang="en-US" sz="110" baseline="0" dirty="0">
          <w:jc w:val="left"/>
          <w:rFonts w:ascii="Arial" w:hAnsi="Arial" w:cs="Arial"/>
          <w:b/>
          <w:bCs/>
          <w:color w:val="FDFDFD"/>
          <w:spacing w:val="-12"/>
          <w:sz w:val="110"/>
          <w:szCs w:val="110"/>
        </w:rPr>
        <w:t>!</w:t>
      </w:r>
      <w:r>
        <w:rPr>
          <w:rFonts w:ascii="Times New Roman" w:hAnsi="Times New Roman" w:cs="Times New Roman"/>
          <w:sz w:val="110"/>
          <w:szCs w:val="11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6" behindDoc="0" locked="0" layoutInCell="1" allowOverlap="1">
            <wp:simplePos x="0" y="0"/>
            <wp:positionH relativeFrom="page">
              <wp:posOffset>497344</wp:posOffset>
            </wp:positionH>
            <wp:positionV relativeFrom="paragraph">
              <wp:posOffset>-621549</wp:posOffset>
            </wp:positionV>
            <wp:extent cx="6565035" cy="3943462"/>
            <wp:effectExtent l="0" t="0" r="0" b="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0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565035" cy="3943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6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675" w:lineRule="exact"/>
        <w:ind w:left="20" w:right="-40" w:firstLine="0"/>
      </w:pPr>
      <w:r/>
      <w:r>
        <w:rPr lang="en-US" sz="48" baseline="0" dirty="0">
          <w:jc w:val="left"/>
          <w:rFonts w:ascii="Arial" w:hAnsi="Arial" w:cs="Arial"/>
          <w:b/>
          <w:bCs/>
          <w:color w:val="1BBC9B"/>
          <w:sz w:val="48"/>
          <w:szCs w:val="48"/>
        </w:rPr>
        <w:t>HOW TO FIND TH</w:t>
      </w:r>
      <w:r>
        <w:rPr lang="en-US" sz="48" baseline="0" dirty="0">
          <w:jc w:val="left"/>
          <w:rFonts w:ascii="Arial" w:hAnsi="Arial" w:cs="Arial"/>
          <w:b/>
          <w:bCs/>
          <w:color w:val="1BBC9B"/>
          <w:sz w:val="48"/>
          <w:szCs w:val="48"/>
        </w:rPr>
        <w:t>E</w:t>
      </w:r>
      <w:r>
        <w:rPr>
          <w:rFonts w:ascii="Times New Roman" w:hAnsi="Times New Roman" w:cs="Times New Roman"/>
          <w:sz w:val="48"/>
          <w:szCs w:val="48"/>
        </w:rPr>
        <w:t> </w:t>
      </w:r>
      <w:r>
        <w:br w:type="textWrapping" w:clear="all"/>
      </w:r>
      <w:r/>
      <w:r>
        <w:rPr lang="en-US" sz="48" baseline="0" dirty="0">
          <w:jc w:val="left"/>
          <w:rFonts w:ascii="Arial" w:hAnsi="Arial" w:cs="Arial"/>
          <w:b/>
          <w:bCs/>
          <w:color w:val="1BBC9B"/>
          <w:sz w:val="48"/>
          <w:szCs w:val="48"/>
        </w:rPr>
        <w:t>BEST SUMMER JOB</w:t>
      </w:r>
      <w:r>
        <w:rPr lang="en-US" sz="48" baseline="0" dirty="0">
          <w:jc w:val="left"/>
          <w:rFonts w:ascii="Arial" w:hAnsi="Arial" w:cs="Arial"/>
          <w:b/>
          <w:bCs/>
          <w:color w:val="1BBC9B"/>
          <w:spacing w:val="-11"/>
          <w:sz w:val="48"/>
          <w:szCs w:val="48"/>
        </w:rPr>
        <w:t>?</w:t>
      </w:r>
      <w:r>
        <w:rPr>
          <w:rFonts w:ascii="Times New Roman" w:hAnsi="Times New Roman" w:cs="Times New Roman"/>
          <w:sz w:val="48"/>
          <w:szCs w:val="4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99" w:after="0" w:line="360" w:lineRule="exact"/>
        <w:ind w:left="20" w:right="-40" w:firstLine="0"/>
      </w:pP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Have you ever felt frustrated from finding the best summer job for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you? Well, you are not alone. Now due to the COVID-19 outbreak, it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becomes even more difficult for high school students to find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suitable summer jobs.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9" w:after="0" w:line="360" w:lineRule="exact"/>
        <w:ind w:left="20" w:right="-40" w:firstLine="0"/>
      </w:pP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Thankfully, you don't have to stress about that now! Our research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constructs a straightforward  model for high school students to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9" w:after="0" w:line="360" w:lineRule="exact"/>
        <w:ind w:left="20" w:right="-40" w:firstLine="0"/>
      </w:pP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use. Our model allows you to simply enter your personal information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and goals for the job, and it will quickly return the best summer job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options for you! Our model incorporates jobs' income, comfort, skill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level, company size, and risks, as well as your personal situations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and preferences, to make the best summer job recommendation.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Furthermore, our app will offer you an opportunity to view other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students' comments on the summer jobs, allowing you to further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decide on which job would be the best for you personally.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02" w:lineRule="exact"/>
        <w:ind w:left="20" w:right="0" w:firstLine="0"/>
      </w:pPr>
      <w:r/>
      <w:r>
        <w:rPr lang="en-US" sz="20" baseline="0" dirty="0">
          <w:jc w:val="left"/>
          <w:rFonts w:ascii="Arial" w:hAnsi="Arial" w:cs="Arial"/>
          <w:color w:val="34495E"/>
          <w:sz w:val="20"/>
          <w:szCs w:val="20"/>
        </w:rPr>
        <w:t>What are you waiting for? Come and find yourself a job today!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50" w:lineRule="exact"/>
        <w:ind w:left="0" w:right="474" w:firstLine="0"/>
      </w:pPr>
      <w:r/>
      <w:r>
        <w:rPr lang="en-US" sz="33" baseline="0" dirty="0">
          <w:jc w:val="left"/>
          <w:rFonts w:ascii="Arial" w:hAnsi="Arial" w:cs="Arial"/>
          <w:color w:val="34495E"/>
          <w:spacing w:val="26"/>
          <w:sz w:val="33"/>
          <w:szCs w:val="33"/>
        </w:rPr>
        <w:t>SUMMER JOB</w:t>
      </w:r>
      <w:r>
        <w:rPr lang="en-US" sz="33" baseline="0" dirty="0">
          <w:jc w:val="left"/>
          <w:rFonts w:ascii="Arial" w:hAnsi="Arial" w:cs="Arial"/>
          <w:color w:val="34495E"/>
          <w:sz w:val="33"/>
          <w:szCs w:val="33"/>
        </w:rPr>
        <w:t>S</w:t>
      </w:r>
      <w:r>
        <w:rPr>
          <w:rFonts w:ascii="Times New Roman" w:hAnsi="Times New Roman" w:cs="Times New Roman"/>
          <w:sz w:val="33"/>
          <w:szCs w:val="33"/>
        </w:rPr>
        <w:t> </w:t>
      </w:r>
      <w:r/>
      <w:r>
        <w:rPr lang="en-US" sz="33" baseline="0" dirty="0">
          <w:jc w:val="left"/>
          <w:rFonts w:ascii="Arial" w:hAnsi="Arial" w:cs="Arial"/>
          <w:color w:val="34495E"/>
          <w:spacing w:val="26"/>
          <w:sz w:val="33"/>
          <w:szCs w:val="33"/>
        </w:rPr>
        <w:t>RECOMMENDE</w:t>
      </w:r>
      <w:r>
        <w:rPr lang="en-US" sz="33" baseline="0" dirty="0">
          <w:jc w:val="left"/>
          <w:rFonts w:ascii="Arial" w:hAnsi="Arial" w:cs="Arial"/>
          <w:color w:val="34495E"/>
          <w:spacing w:val="-79"/>
          <w:sz w:val="33"/>
          <w:szCs w:val="33"/>
        </w:rPr>
        <w:t>R</w:t>
      </w:r>
      <w:r>
        <w:rPr>
          <w:rFonts w:ascii="Times New Roman" w:hAnsi="Times New Roman" w:cs="Times New Roman"/>
          <w:sz w:val="33"/>
          <w:szCs w:val="3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8" w:after="0" w:line="390" w:lineRule="exact"/>
        <w:ind w:left="0" w:right="-40" w:firstLine="0"/>
        <w:jc w:val="both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5044071</wp:posOffset>
            </wp:positionH>
            <wp:positionV relativeFrom="line">
              <wp:posOffset>-974988</wp:posOffset>
            </wp:positionV>
            <wp:extent cx="2518778" cy="5381164"/>
            <wp:effectExtent l="0" t="0" r="0" b="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0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18778" cy="5381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BEAUTIFUL LAYOUT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STRAIGHTFORWAR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MECHANISM, AN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1" w:after="0" w:line="390" w:lineRule="exact"/>
        <w:ind w:left="0" w:right="-40" w:firstLine="0"/>
      </w:pP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EFFECTIV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RECOMMENDATION</w:t>
      </w:r>
      <w:r>
        <w:rPr lang="en-US" sz="28" baseline="0" dirty="0">
          <w:jc w:val="left"/>
          <w:rFonts w:ascii="Arial" w:hAnsi="Arial" w:cs="Arial"/>
          <w:color w:val="FDFDFD"/>
          <w:spacing w:val="-27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20" w:h="16855"/>
          <w:pgMar w:top="500" w:right="419" w:bottom="400" w:left="500" w:header="708" w:footer="708" w:gutter="0"/>
          <w:cols w:num="2" w:space="0" w:equalWidth="0">
            <w:col w:w="6927" w:space="919"/>
            <w:col w:w="3163" w:space="0"/>
          </w:cols>
          <w:docGrid w:linePitch="360"/>
        </w:sectPr>
        <w:spacing w:before="0" w:after="0" w:line="390" w:lineRule="exact"/>
        <w:ind w:left="0" w:right="187" w:firstLine="0"/>
      </w:pP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According to ou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research, tee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summer job ha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declined in the US</w:t>
      </w:r>
      <w:r>
        <w:rPr lang="en-US" sz="28" baseline="0" dirty="0">
          <w:jc w:val="left"/>
          <w:rFonts w:ascii="Arial" w:hAnsi="Arial" w:cs="Arial"/>
          <w:color w:val="FDFDFD"/>
          <w:spacing w:val="-19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This model wil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provid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personalized jo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recommendation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 </w:t>
      </w:r>
      <w:r/>
      <w:r>
        <w:rPr lang="en-US" sz="28" baseline="0" dirty="0">
          <w:jc w:val="left"/>
          <w:rFonts w:ascii="Arial" w:hAnsi="Arial" w:cs="Arial"/>
          <w:color w:val="FDFDFD"/>
          <w:spacing w:val="22"/>
          <w:sz w:val="28"/>
          <w:szCs w:val="28"/>
        </w:rPr>
        <w:t>for high schoolers</w:t>
      </w:r>
      <w:r>
        <w:rPr lang="en-US" sz="28" baseline="0" dirty="0">
          <w:jc w:val="left"/>
          <w:rFonts w:ascii="Arial" w:hAnsi="Arial" w:cs="Arial"/>
          <w:color w:val="FDFDFD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0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25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0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27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0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808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0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06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0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00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0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065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0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062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0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97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0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903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0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805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0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2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0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22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0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9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0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3 of 25  </w:t>
      </w:r>
      <w:r/>
    </w:p>
    <w:p>
      <w:pPr>
        <w:spacing w:after="1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TABLE OF CONTENTS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823"/>
        </w:tabs>
        <w:spacing w:before="80" w:after="0" w:line="294" w:lineRule="exact"/>
        <w:ind w:left="921" w:right="0" w:firstLine="0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Introduction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4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823"/>
        </w:tabs>
        <w:spacing w:before="3" w:after="0" w:line="315" w:lineRule="exact"/>
        <w:ind w:left="1281" w:right="806" w:firstLine="0"/>
        <w:jc w:val="both"/>
      </w:pP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Background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Problem Restatement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838"/>
        </w:tabs>
        <w:spacing w:before="117" w:after="0" w:line="322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Assumptions and Variables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Assumptions and Justifications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5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Variable Chart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5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823"/>
        </w:tabs>
        <w:spacing w:before="123" w:after="0" w:line="315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3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Models Overview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5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3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Analytic Hierarchy Process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6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3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Entropy Method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6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3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Optimized Model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6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718"/>
          <w:tab w:val="left" w:pos="9838"/>
        </w:tabs>
        <w:spacing w:before="123" w:after="0" w:line="315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The Basic Model for Considered Variables 	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7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Deterministic Variables	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7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Probabilistic Variables	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7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.3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AHP Model	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8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Objective Weighting System using Entropy Weight Method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12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.5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Combining AHP and Entropy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13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.6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Results and Analysis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14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4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.7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K-Means clustering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14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703"/>
        </w:tabs>
        <w:spacing w:before="117" w:after="0" w:line="322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5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Testing the Models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15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5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Fictional Characters’ Development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16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5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Results and Analysis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17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703"/>
        </w:tabs>
        <w:spacing w:before="123" w:after="0" w:line="315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6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The Optimized Model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18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6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Model Construction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18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6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Application of Optimized Model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19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703"/>
        </w:tabs>
        <w:spacing w:before="123" w:after="0" w:line="315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7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Evaluation of Model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20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7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Strengths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20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7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Weaknesses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20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718"/>
        </w:tabs>
        <w:spacing w:before="140" w:after="0" w:line="294" w:lineRule="exact"/>
        <w:ind w:left="921" w:right="0" w:firstLine="0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8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References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20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tabs>
          <w:tab w:val="left" w:pos="9703"/>
        </w:tabs>
        <w:spacing w:before="110" w:after="0" w:line="325" w:lineRule="exact"/>
        <w:ind w:left="1281" w:right="806" w:hanging="360"/>
        <w:jc w:val="both"/>
      </w:pPr>
      <w:r/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9 Appendix	</w:t>
      </w:r>
      <w:r>
        <w:rPr lang="en-US" sz="22" baseline="0" dirty="0">
          <w:jc w:val="left"/>
          <w:rFonts w:ascii="Arial" w:hAnsi="Arial" w:cs="Arial"/>
          <w:b/>
          <w:bCs/>
          <w:color w:val="000000"/>
          <w:sz w:val="22"/>
          <w:szCs w:val="22"/>
        </w:rPr>
        <w:t>21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9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.1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Appendix A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21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9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.2 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​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Appendix B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24  </w:t>
      </w:r>
      <w:r/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9.3 Appendix C	</w:t>
      </w:r>
      <w:r>
        <w:rPr lang="en-US" sz="22" baseline="0" dirty="0">
          <w:jc w:val="left"/>
          <w:rFonts w:ascii="Arial" w:hAnsi="Arial" w:cs="Arial"/>
          <w:color w:val="000000"/>
          <w:sz w:val="22"/>
          <w:szCs w:val="22"/>
        </w:rPr>
        <w:t>25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0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0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1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0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1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0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11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0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4 of 25  </w:t>
      </w:r>
      <w:r/>
    </w:p>
    <w:p>
      <w:pPr>
        <w:spacing w:after="1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30" w:lineRule="exact"/>
        <w:ind w:left="921" w:right="856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1. Introduction 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1.1 Background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1" w:right="856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recent years, summer jobs have become a hot topic among high school students.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From restaurant waiter and babysitter to data analyst and research assistant, summer job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opportunities encompass a very wide spectrum. Furthermore, not only do they serve as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sources of income for high school students, but they also enrich students with invaluable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skills and experiences that will be vital to their future major and career. However, as global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pandemic COVID-19 continues to roar throughout the world, it becomes progressively more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challenging for high schoolers to efficiently and accurately identify the best summer jobs for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them in the year to come. Pew Research Center suggests that teen summer jobs become less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common in the US [5]. Due to the pandemic, it is also more difficult for students to seek out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professional support about finding the most suitable job for them. As such, helping high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school students look for the best job for them becomes our problem to solve. Therefore, this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paper analyzes the relevant models such as AHP and optimizes them in order to develop a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summer job evaluation system that recommends the most suitable jobs to the user.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1" w:right="856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high school students often lack a comprehensive and objective understanding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their own needs, we also adopt an optimized model that will address the potential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inconsistency in students’ input comparison matrix. Considering the subjectivity problem,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 also apply more objective methods like Entropy Method by taking the entropy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information into account.  </w:t>
      </w: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1.2 Problem Restatement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92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essential question is to develop a model to suggest optimal summer job options to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561" w:right="1449" w:hanging="72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high school students. The question can be broken down into the following subquestions:  </w:t>
      </w: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Question 1: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need to identify all the variables that high school students today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43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would consider when looking for a summer job. We also need to collect data on common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summer jobs about the variables that high school students will likely consider.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43" w:firstLine="72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Question 2: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Using the variables identified in question 1, we need to develop a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recommendation system that assigns different weights to different variables based on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individual abilities, preferences, and situations. This model should be applicable to any high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school student and can return the most appropriate job option.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315" w:lineRule="exact"/>
        <w:ind w:left="921" w:right="843" w:firstLine="72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Question 3: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Use Entropy Method to offset the subjectivity problem that arises from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question 2. Make objective ranking of the jobs and then combine the two results to form a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better, more objective  model.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43" w:firstLine="72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Question 4: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need to develop ten fictional characters that are representative of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entire high school student population. Discuss the effectiveness of our model when it 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applied on each fictional person.  </w:t>
      </w:r>
      <w:r/>
    </w:p>
    <w:p>
      <w:pPr>
        <w:spacing w:after="8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30" w:lineRule="exact"/>
        <w:ind w:left="921" w:right="891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2. Assumptions and Variables 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2.1 Assumptions and Justifications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315" w:lineRule="exact"/>
        <w:ind w:left="921" w:right="891" w:firstLine="72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Assumption 1: The United States is our primary region of concern.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Since high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school summer jobs are relatively very common in the United States, there is a vast source of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data for us to utilize. This makes it easier to test our proposed model. 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-310349</wp:posOffset>
            </wp:positionV>
            <wp:extent cx="12700" cy="12700"/>
            <wp:effectExtent l="0" t="0" r="0" b="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0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2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-310349</wp:posOffset>
            </wp:positionV>
            <wp:extent cx="12700" cy="12700"/>
            <wp:effectExtent l="0" t="0" r="0" b="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0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5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82" w:firstLine="720"/>
        <w:jc w:val="both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Assumption 2: All jobs of the same kind have the same salary, work time, and  </w:t>
      </w: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company size.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While it is true that there are variations in salary, work time, and company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size even for the same type of job, it is safe to neglect that variation for the purpose of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modeling.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962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Assumption 3: High school students have perfect knowledge about their summer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82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plan.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assume high school students have perfect knowledge about their plan in summer.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 means that they are well aware of the recreation activities and social events they will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have in summer. This allows them to better plan their summer job.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1" w:right="882" w:firstLine="72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Assumption 4: High school students get paid equally and fairly in summer jobs.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Because there is limited data on salaries paid specifically for high school students, we must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assume high school students receive the same payment as the amount we found online. It 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reasonable to make this assumption, since salaries received from summer jobs generally do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not deviate significantly from the average salary we identify.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spacing w:after="8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2.2 Variables Chart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1561" w:right="1991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table below defines all the variables we will use throughout this paper: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-833442</wp:posOffset>
            </wp:positionV>
            <wp:extent cx="5738864" cy="4204051"/>
            <wp:effectExtent l="0" t="0" r="0" b="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0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8864" cy="4204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6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3. Models Overview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3.1 Analytic Hierarchy Process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32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mentioned earlier, identifying variables that high schoolers consider is the first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step. To make the model effective, these variables will be arranged in a hierarchical structure.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employ the Analytic Hierarchy Process (AHP) to evaluate the importance of each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variable to the user. The advantage of AHP is that it can display complicated selection factors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-310344</wp:posOffset>
            </wp:positionV>
            <wp:extent cx="12700" cy="12700"/>
            <wp:effectExtent l="0" t="0" r="0" b="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0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6 of 25  </w:t>
      </w:r>
      <w:r/>
    </w:p>
    <w:p>
      <w:pPr>
        <w:spacing w:after="1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1" w:right="845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simple concepts of hierarchy, which can be accepted easily by a decision-maker [6].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have considered a wide range of variables, using subjective opinions. By using the AHP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model, we are able to rank the weight of each variable for individual users in order to identify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best job for them. All job options will be tested against the basic model, and an index will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 calculated for each job.   </w:t>
      </w: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3.2 Entropy Method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396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However, the AHP model itself is susceptible to subjectivity. In conjunction with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1" w:right="89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AHP, therefore, we also apply the Entropy Method to address the subjective aspect of our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model. Using the quantitative variables we have collected about summer job options,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including hourly rate, work time, and company size, we calculate a weight for each subset by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deriving their entropy. We can then combine the summer job lists results from both AHP and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Entropy Method to obtain a better subset of suitable jobs for the user.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flow chart below shows a clearer logic: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2430914</wp:posOffset>
            </wp:positionH>
            <wp:positionV relativeFrom="paragraph">
              <wp:posOffset>-728290</wp:posOffset>
            </wp:positionV>
            <wp:extent cx="2697838" cy="3746468"/>
            <wp:effectExtent l="0" t="0" r="0" b="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0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697838" cy="3746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44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1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Logic flow for our basic model  </w:t>
      </w:r>
      <w:r/>
    </w:p>
    <w:p>
      <w:pPr>
        <w:spacing w:after="9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3.3 Optimized Model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3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Considering that high school students usually lack a comprehensive and objective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19" w:lineRule="exact"/>
        <w:ind w:left="921" w:right="86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understanding of their true needs and situations, we must assume that the comparison matrix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directly given by them would be very likely inconsistent. We thus develop an optimized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model for modifying the given inconsistent matrix to be consistent (while maintaining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original information). This section will be discussed toward the end as part of optimization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model.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7 of 25  </w:t>
      </w:r>
      <w:r/>
    </w:p>
    <w:p>
      <w:pPr>
        <w:spacing w:after="1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4. The Basic Model for Considered Variables (Questions 1 and 2)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417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most basic model for evaluating the best summer job is a function between a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8" w:lineRule="exact"/>
        <w:ind w:left="921" w:right="103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summer job’s utility and other independent variables, including the job’s income, comfort,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type of job, company environment, relevance to intended major/career, age and ability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requirements, and risks. In order to evaluate the significance of each, we adopt the Analytic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Hierarchy Process (AHP) to derive the weight for them. In order to analyze our model,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first outline and explain the variables we use for the study, then we explain the AHP model,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finally apply it on fictional characters for testing.  </w:t>
      </w: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4.1 Deterministic Variables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137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Certain variables in jobs predetermine whether high school students may participate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0" w:lineRule="exact"/>
        <w:ind w:left="921" w:right="83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the job. These are the basic requirements for the job, and they must be met as prerequisites.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Because we are primarily concerned with high school students, one important consideration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3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the age requirement for the job. If a student is too young to undertake some cumbersome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physical activities, they cannot choose the job. Another possible deterministic variable 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ability prerequisite. However, our team decides to put that as a probabilistic variable, since in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opinion, in the age of high school, students should do something that can challenge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themselves, which a skill-required job is more valuable than jobs with no ability requirement.  </w:t>
      </w:r>
      <w:r/>
    </w:p>
    <w:p>
      <w:pPr>
        <w:spacing w:after="10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4.2 Probabilistic Variables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18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this section, we consider variables that do not predetermine the types of jobs that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3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students can choose. They are among the most important variables for high school students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secondary sources [7] and in our perspective as high school students.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Income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1561" w:right="114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many high school students, the income of a job is a crucial factor. Students who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3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confront financial difficulties at home especially need jobs that offer higher salaries. The total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income earned through working at a job, M, can be defined as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4914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 = R × 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where R is the hourly rate (in dollars per hour) and T is the total work time (in hours). We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2" w:lineRule="exact"/>
        <w:ind w:left="921" w:right="83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collect data on our summer job options’ income using a variety of sources online, including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Investopedia, Indeed, and Zipecruiter. Note that work time could also be a deterministic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variable, as there is an upper limit for the amount of time available for students.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Comfort and Type of Job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16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Especially during COVID-19, the nature of the job (i.e. virtual or in-person) could be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1" w:right="83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 critical factor for selecting a summer job. We consider three independent probabilistic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variables under this category, including virtual or not, sedentary or not, and the location of 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job. The first variable depends on the local pandemic situation as well as individual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preference for safety. The other two variables may depend on the student's personality and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economic needs.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Company characteristics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24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Company’s features are factors usually considered by high school students as well.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One consideration is the size of the company, which heavily influences student’s decisions,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-310348</wp:posOffset>
            </wp:positionV>
            <wp:extent cx="12700" cy="12700"/>
            <wp:effectExtent l="0" t="0" r="0" b="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0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8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some students may prefer individual work over teamwork. We vaguely define the size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company, N, as the number of faculty employed.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6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Risks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04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High school students likely want to minimize the danger associated with any summer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job. One consideration may be the prevalence of COVID-19 in the region. According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Yonatan Grad, an epidemiologist at Harvard T.H. Chan School of Public Health,“The total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incidence of [coronavirus infection] through 2025 will depend crucially on this duration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immunity"[8] Since this novel disease is unpredictable, we must take this into account as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are aiming at identifying the best summer job for students in 2021. As risks are often poorly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defined, we adopt a Risk Score, RS, on a scale of 1-5 to assess the possibility for employees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encounter danger. One on the scale represents the lowest level of risks, which corresponds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jobs that are sedentary, indoor, or virtual. By contrast, works that require outdoor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experience and first-aid experience are more likely to attain scale three. For all jobs,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would like to minimize RS. Risks of COVID-19 are also considered.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6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Skills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35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High school students also intend to gain skills and experiences through summer jobs.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Consequently, they want summer jobs that are relevant to their intended major or career.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define a skill index on a scale of 1-5 to determine how challenging the job is in terms of its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ability requirement. For students looking for more advanced experience, jobs with higher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ability index will fit them.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256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More compactly, the following is a schematic of the variables this study considers.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1782670</wp:posOffset>
            </wp:positionH>
            <wp:positionV relativeFrom="paragraph">
              <wp:posOffset>-575845</wp:posOffset>
            </wp:positionV>
            <wp:extent cx="4003859" cy="3002894"/>
            <wp:effectExtent l="0" t="0" r="0" b="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0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03859" cy="3002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2572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2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An overview of the variables this study considers  </w:t>
      </w: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4.3 AHP Model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204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Having established the variables we need to consider, the following subsection will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15" w:lineRule="exact"/>
        <w:ind w:left="921" w:right="11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attempt to solve for the weights of each variable. This allows us to assess the relative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importance of each variable, thereby letting us recommend the best summer job for each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262"/>
        </w:tabs>
        <w:spacing w:before="227" w:after="0" w:line="266" w:lineRule="exact"/>
        <w:ind w:left="1056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-310350</wp:posOffset>
            </wp:positionV>
            <wp:extent cx="12700" cy="12700"/>
            <wp:effectExtent l="0" t="0" r="0" b="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0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9 of 25  </w:t>
      </w:r>
      <w:r/>
    </w:p>
    <w:p>
      <w:pPr>
        <w:spacing w:after="1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0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student user. In order to achieve this, the AHP model is an appropriate method. First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developed by Thomas Saaty in the 1970s, the AHP model deals with a hierarchy of variables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can calculate the weights of each variable. A hierarchy structure of our variables 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summarized below.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333" w:right="3401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3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Hierarchy structure of variables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-315875</wp:posOffset>
            </wp:positionV>
            <wp:extent cx="5738864" cy="2430914"/>
            <wp:effectExtent l="0" t="0" r="0" b="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0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8864" cy="2430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6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4389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Variables Definition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-473447</wp:posOffset>
            </wp:positionV>
            <wp:extent cx="5738864" cy="2945696"/>
            <wp:effectExtent l="0" t="0" r="0" b="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0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8864" cy="2945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8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15" w:lineRule="exact"/>
        <w:ind w:left="921" w:right="1071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AHP model effectively structures variables into a hierarchy. It is a way of assigning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variables different weights based on the accompanied 1-9 scale table, which compares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importance of different factors. It determines the relative significance of each variable.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-310352</wp:posOffset>
            </wp:positionV>
            <wp:extent cx="12700" cy="12700"/>
            <wp:effectExtent l="0" t="0" r="0" b="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0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10 of 25  </w:t>
      </w:r>
      <w:r/>
    </w:p>
    <w:p>
      <w:pPr>
        <w:spacing w:after="14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2" w:lineRule="exact"/>
        <w:ind w:left="4959" w:right="0" w:firstLine="0"/>
      </w:pPr>
      <w:r/>
      <w:r>
        <w:rPr lang="en-US" sz="21" baseline="0" dirty="0">
          <w:jc w:val="left"/>
          <w:rFonts w:ascii="Times New Roman" w:hAnsi="Times New Roman" w:cs="Times New Roman"/>
          <w:b/>
          <w:bCs/>
          <w:color w:val="000000"/>
          <w:sz w:val="21"/>
          <w:szCs w:val="21"/>
        </w:rPr>
        <w:t>1-9 Scale Table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219"/>
        </w:tabs>
        <w:spacing w:before="68" w:after="0" w:line="232" w:lineRule="exact"/>
        <w:ind w:left="1911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915167</wp:posOffset>
            </wp:positionH>
            <wp:positionV relativeFrom="line">
              <wp:posOffset>48</wp:posOffset>
            </wp:positionV>
            <wp:extent cx="1248822" cy="19065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48822" cy="19065"/>
                    </a:xfrm>
                    <a:custGeom>
                      <a:rect l="l" t="t" r="r" b="b"/>
                      <a:pathLst>
                        <a:path w="1663700" h="25400">
                          <a:moveTo>
                            <a:pt x="0" y="25400"/>
                          </a:moveTo>
                          <a:lnTo>
                            <a:pt x="1663700" y="25400"/>
                          </a:lnTo>
                          <a:lnTo>
                            <a:pt x="1663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4" behindDoc="0" locked="0" layoutInCell="1" allowOverlap="1">
            <wp:simplePos x="0" y="0"/>
            <wp:positionH relativeFrom="page">
              <wp:posOffset>2163990</wp:posOffset>
            </wp:positionH>
            <wp:positionV relativeFrom="line">
              <wp:posOffset>48</wp:posOffset>
            </wp:positionV>
            <wp:extent cx="4490041" cy="19065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490041" cy="19065"/>
                    </a:xfrm>
                    <a:custGeom>
                      <a:rect l="l" t="t" r="r" b="b"/>
                      <a:pathLst>
                        <a:path w="5981700" h="25400">
                          <a:moveTo>
                            <a:pt x="0" y="25400"/>
                          </a:moveTo>
                          <a:lnTo>
                            <a:pt x="5981700" y="25400"/>
                          </a:lnTo>
                          <a:lnTo>
                            <a:pt x="5981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Scale  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Definition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5018"/>
          <w:tab w:val="left" w:pos="5628"/>
          <w:tab w:val="left" w:pos="8297"/>
        </w:tabs>
        <w:spacing w:before="200" w:after="0" w:line="232" w:lineRule="exact"/>
        <w:ind w:left="2091" w:right="0" w:firstLine="0"/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915167</wp:posOffset>
            </wp:positionH>
            <wp:positionV relativeFrom="line">
              <wp:posOffset>55270</wp:posOffset>
            </wp:positionV>
            <wp:extent cx="1248822" cy="9532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48822" cy="9532"/>
                    </a:xfrm>
                    <a:custGeom>
                      <a:rect l="l" t="t" r="r" b="b"/>
                      <a:pathLst>
                        <a:path w="1663700" h="12700">
                          <a:moveTo>
                            <a:pt x="0" y="12700"/>
                          </a:moveTo>
                          <a:lnTo>
                            <a:pt x="1663700" y="12700"/>
                          </a:lnTo>
                          <a:lnTo>
                            <a:pt x="166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9" behindDoc="0" locked="0" layoutInCell="1" allowOverlap="1">
            <wp:simplePos x="0" y="0"/>
            <wp:positionH relativeFrom="page">
              <wp:posOffset>915167</wp:posOffset>
            </wp:positionH>
            <wp:positionV relativeFrom="line">
              <wp:posOffset>55270</wp:posOffset>
            </wp:positionV>
            <wp:extent cx="1248822" cy="9532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48822" cy="9532"/>
                    </a:xfrm>
                    <a:custGeom>
                      <a:rect l="l" t="t" r="r" b="b"/>
                      <a:pathLst>
                        <a:path w="1663700" h="12700">
                          <a:moveTo>
                            <a:pt x="0" y="12700"/>
                          </a:moveTo>
                          <a:lnTo>
                            <a:pt x="1663700" y="12700"/>
                          </a:lnTo>
                          <a:lnTo>
                            <a:pt x="166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0" behindDoc="0" locked="0" layoutInCell="1" allowOverlap="1">
            <wp:simplePos x="0" y="0"/>
            <wp:positionH relativeFrom="page">
              <wp:posOffset>2163990</wp:posOffset>
            </wp:positionH>
            <wp:positionV relativeFrom="line">
              <wp:posOffset>55270</wp:posOffset>
            </wp:positionV>
            <wp:extent cx="4490041" cy="9532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490041" cy="9532"/>
                    </a:xfrm>
                    <a:custGeom>
                      <a:rect l="l" t="t" r="r" b="b"/>
                      <a:pathLst>
                        <a:path w="5981700" h="12700">
                          <a:moveTo>
                            <a:pt x="0" y="12700"/>
                          </a:moveTo>
                          <a:lnTo>
                            <a:pt x="5981700" y="12700"/>
                          </a:lnTo>
                          <a:lnTo>
                            <a:pt x="598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8" behindDoc="0" locked="0" layoutInCell="1" allowOverlap="1">
            <wp:simplePos x="0" y="0"/>
            <wp:positionH relativeFrom="page">
              <wp:posOffset>2163990</wp:posOffset>
            </wp:positionH>
            <wp:positionV relativeFrom="line">
              <wp:posOffset>55270</wp:posOffset>
            </wp:positionV>
            <wp:extent cx="4490041" cy="9532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490041" cy="9532"/>
                    </a:xfrm>
                    <a:custGeom>
                      <a:rect l="l" t="t" r="r" b="b"/>
                      <a:pathLst>
                        <a:path w="5981700" h="12700">
                          <a:moveTo>
                            <a:pt x="0" y="12700"/>
                          </a:moveTo>
                          <a:lnTo>
                            <a:pt x="5981700" y="12700"/>
                          </a:lnTo>
                          <a:lnTo>
                            <a:pt x="598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11" behindDoc="0" locked="0" layoutInCell="1" allowOverlap="1">
            <wp:simplePos x="0" y="0"/>
            <wp:positionH relativeFrom="page">
              <wp:posOffset>5510072</wp:posOffset>
            </wp:positionH>
            <wp:positionV relativeFrom="line">
              <wp:posOffset>131527</wp:posOffset>
            </wp:positionV>
            <wp:extent cx="66730" cy="114395"/>
            <wp:effectExtent l="0" t="0" r="0" b="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0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730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10" behindDoc="0" locked="0" layoutInCell="1" allowOverlap="1">
            <wp:simplePos x="0" y="0"/>
            <wp:positionH relativeFrom="page">
              <wp:posOffset>3851330</wp:posOffset>
            </wp:positionH>
            <wp:positionV relativeFrom="line">
              <wp:posOffset>160126</wp:posOffset>
            </wp:positionV>
            <wp:extent cx="38131" cy="85796"/>
            <wp:effectExtent l="0" t="0" r="0" b="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0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1  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is equally important as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252"/>
          <w:tab w:val="left" w:pos="4568"/>
          <w:tab w:val="left" w:pos="5178"/>
          <w:tab w:val="left" w:pos="5756"/>
          <w:tab w:val="left" w:pos="8734"/>
          <w:tab w:val="left" w:pos="9055"/>
        </w:tabs>
        <w:spacing w:before="42" w:after="0" w:line="375" w:lineRule="exact"/>
        <w:ind w:left="2091" w:right="1721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5996255</wp:posOffset>
            </wp:positionH>
            <wp:positionV relativeFrom="line">
              <wp:posOffset>102963</wp:posOffset>
            </wp:positionV>
            <wp:extent cx="66730" cy="114395"/>
            <wp:effectExtent l="0" t="0" r="0" b="0"/>
            <wp:wrapNone/>
            <wp:docPr id="142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" name="Picture 140"/>
                    <pic:cNvPicPr>
                      <a:picLocks noChangeAspect="0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730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19" behindDoc="0" locked="0" layoutInCell="1" allowOverlap="1">
            <wp:simplePos x="0" y="0"/>
            <wp:positionH relativeFrom="page">
              <wp:posOffset>3927595</wp:posOffset>
            </wp:positionH>
            <wp:positionV relativeFrom="line">
              <wp:posOffset>131562</wp:posOffset>
            </wp:positionV>
            <wp:extent cx="38131" cy="85796"/>
            <wp:effectExtent l="0" t="0" r="0" b="0"/>
            <wp:wrapNone/>
            <wp:docPr id="143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" name="Picture 141"/>
                    <pic:cNvPicPr>
                      <a:picLocks noChangeAspect="0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1" baseline="1" dirty="0">
          <w:jc w:val="left"/>
          <w:rFonts w:ascii="Times New Roman" w:hAnsi="Times New Roman" w:cs="Times New Roman"/>
          <w:color w:val="000000"/>
          <w:position w:val="1"/>
          <w:sz w:val="21"/>
          <w:szCs w:val="21"/>
        </w:rPr>
        <w:t>3  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             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is slightly more important than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</w:t>
      </w:r>
      <w:r>
        <w:drawing>
          <wp:anchor simplePos="0" relativeHeight="251658330" behindDoc="0" locked="0" layoutInCell="1" allowOverlap="1">
            <wp:simplePos x="0" y="0"/>
            <wp:positionH relativeFrom="page">
              <wp:posOffset>5796062</wp:posOffset>
            </wp:positionH>
            <wp:positionV relativeFrom="line">
              <wp:posOffset>66760</wp:posOffset>
            </wp:positionV>
            <wp:extent cx="66730" cy="114395"/>
            <wp:effectExtent l="0" t="0" r="0" b="0"/>
            <wp:wrapNone/>
            <wp:docPr id="144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" name="Picture 140"/>
                    <pic:cNvPicPr>
                      <a:picLocks noChangeAspect="0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730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29" behindDoc="0" locked="0" layoutInCell="1" allowOverlap="1">
            <wp:simplePos x="0" y="0"/>
            <wp:positionH relativeFrom="page">
              <wp:posOffset>3565340</wp:posOffset>
            </wp:positionH>
            <wp:positionV relativeFrom="line">
              <wp:posOffset>95353</wp:posOffset>
            </wp:positionV>
            <wp:extent cx="38131" cy="85796"/>
            <wp:effectExtent l="0" t="0" r="0" b="0"/>
            <wp:wrapNone/>
            <wp:docPr id="145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5" name="Picture 141"/>
                    <pic:cNvPicPr>
                      <a:picLocks noChangeAspect="0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5  	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is apparently more important than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593"/>
          <w:tab w:val="left" w:pos="5203"/>
          <w:tab w:val="left" w:pos="8561"/>
        </w:tabs>
        <w:spacing w:before="140" w:after="0" w:line="232" w:lineRule="exact"/>
        <w:ind w:left="2011" w:right="2162" w:firstLine="0"/>
        <w:jc w:val="right"/>
      </w:pPr>
      <w:r>
        <w:drawing>
          <wp:anchor simplePos="0" relativeHeight="251658340" behindDoc="0" locked="0" layoutInCell="1" allowOverlap="1">
            <wp:simplePos x="0" y="0"/>
            <wp:positionH relativeFrom="page">
              <wp:posOffset>5729331</wp:posOffset>
            </wp:positionH>
            <wp:positionV relativeFrom="line">
              <wp:posOffset>93428</wp:posOffset>
            </wp:positionV>
            <wp:extent cx="66730" cy="114395"/>
            <wp:effectExtent l="0" t="0" r="0" b="0"/>
            <wp:wrapNone/>
            <wp:docPr id="146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6" name="Picture 140"/>
                    <pic:cNvPicPr>
                      <a:picLocks noChangeAspect="0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730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9" behindDoc="0" locked="0" layoutInCell="1" allowOverlap="1">
            <wp:simplePos x="0" y="0"/>
            <wp:positionH relativeFrom="page">
              <wp:posOffset>3632072</wp:posOffset>
            </wp:positionH>
            <wp:positionV relativeFrom="line">
              <wp:posOffset>122028</wp:posOffset>
            </wp:positionV>
            <wp:extent cx="38131" cy="85796"/>
            <wp:effectExtent l="0" t="0" r="0" b="0"/>
            <wp:wrapNone/>
            <wp:docPr id="147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7" name="Picture 141"/>
                    <pic:cNvPicPr>
                      <a:picLocks noChangeAspect="0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7  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is strongly more important than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518"/>
          <w:tab w:val="left" w:pos="5128"/>
          <w:tab w:val="left" w:pos="8637"/>
        </w:tabs>
        <w:spacing w:before="100" w:after="0" w:line="247" w:lineRule="exact"/>
        <w:ind w:left="2011" w:right="2086" w:firstLine="0"/>
        <w:jc w:val="right"/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5776996</wp:posOffset>
            </wp:positionH>
            <wp:positionV relativeFrom="line">
              <wp:posOffset>77561</wp:posOffset>
            </wp:positionV>
            <wp:extent cx="66730" cy="114395"/>
            <wp:effectExtent l="0" t="0" r="0" b="0"/>
            <wp:wrapNone/>
            <wp:docPr id="148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8" name="Picture 140"/>
                    <pic:cNvPicPr>
                      <a:picLocks noChangeAspect="0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730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3584407</wp:posOffset>
            </wp:positionH>
            <wp:positionV relativeFrom="line">
              <wp:posOffset>106161</wp:posOffset>
            </wp:positionV>
            <wp:extent cx="38131" cy="85796"/>
            <wp:effectExtent l="0" t="0" r="0" b="0"/>
            <wp:wrapNone/>
            <wp:docPr id="149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9" name="Picture 141"/>
                    <pic:cNvPicPr>
                      <a:picLocks noChangeAspect="0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9  	</w:t>
      </w:r>
      <w:r>
        <w:rPr lang="en-US" sz="21" baseline="-1" dirty="0">
          <w:jc w:val="left"/>
          <w:rFonts w:ascii="Times New Roman" w:hAnsi="Times New Roman" w:cs="Times New Roman"/>
          <w:color w:val="000000"/>
          <w:position w:val="-1"/>
          <w:sz w:val="21"/>
          <w:szCs w:val="21"/>
        </w:rPr>
        <w:t>factor	</w:t>
      </w:r>
      <w:r>
        <w:rPr lang="en-US" sz="21" baseline="-1" dirty="0">
          <w:jc w:val="left"/>
          <w:rFonts w:ascii="Times New Roman" w:hAnsi="Times New Roman" w:cs="Times New Roman"/>
          <w:color w:val="000000"/>
          <w:position w:val="-1"/>
          <w:sz w:val="21"/>
          <w:szCs w:val="21"/>
        </w:rPr>
        <w:t>is extremely more important than factor	</w:t>
      </w:r>
      <w:r>
        <w:rPr lang="en-US" sz="21" baseline="-1" dirty="0">
          <w:jc w:val="left"/>
          <w:rFonts w:ascii="Times New Roman" w:hAnsi="Times New Roman" w:cs="Times New Roman"/>
          <w:color w:val="000000"/>
          <w:position w:val="-1"/>
          <w:sz w:val="21"/>
          <w:szCs w:val="21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5679"/>
        </w:tabs>
        <w:spacing w:before="100" w:after="0" w:line="232" w:lineRule="exact"/>
        <w:ind w:left="1506" w:right="0" w:firstLine="0"/>
      </w:pPr>
      <w:r/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  2, 4, 6, 8 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the intermediate values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733"/>
          <w:tab w:val="left" w:pos="7612"/>
          <w:tab w:val="left" w:pos="8577"/>
        </w:tabs>
        <w:spacing w:before="80" w:after="0" w:line="232" w:lineRule="exact"/>
        <w:ind w:left="1686" w:right="0" w:firstLine="0"/>
      </w:pPr>
      <w:r>
        <w:drawing>
          <wp:anchor simplePos="0" relativeHeight="251658363" behindDoc="0" locked="0" layoutInCell="1" allowOverlap="1">
            <wp:simplePos x="0" y="0"/>
            <wp:positionH relativeFrom="page">
              <wp:posOffset>5081087</wp:posOffset>
            </wp:positionH>
            <wp:positionV relativeFrom="line">
              <wp:posOffset>55330</wp:posOffset>
            </wp:positionV>
            <wp:extent cx="66730" cy="114395"/>
            <wp:effectExtent l="0" t="0" r="0" b="0"/>
            <wp:wrapNone/>
            <wp:docPr id="15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0" name="Picture 140"/>
                    <pic:cNvPicPr>
                      <a:picLocks noChangeAspect="0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730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5719798</wp:posOffset>
            </wp:positionH>
            <wp:positionV relativeFrom="line">
              <wp:posOffset>83923</wp:posOffset>
            </wp:positionV>
            <wp:extent cx="38131" cy="85796"/>
            <wp:effectExtent l="0" t="0" r="0" b="0"/>
            <wp:wrapNone/>
            <wp:docPr id="15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1" name="Picture 141"/>
                    <pic:cNvPicPr>
                      <a:picLocks noChangeAspect="0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Reciprocal  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importance scale between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and factor	</w:t>
      </w:r>
      <w:r>
        <w:rPr lang="en-US" sz="21" baseline="0" dirty="0">
          <w:jc w:val="left"/>
          <w:rFonts w:ascii="Times New Roman" w:hAnsi="Times New Roman" w:cs="Times New Roman"/>
          <w:color w:val="000000"/>
          <w:sz w:val="21"/>
          <w:szCs w:val="21"/>
        </w:rPr>
        <w:t>   </w:t>
      </w: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915167</wp:posOffset>
            </wp:positionH>
            <wp:positionV relativeFrom="paragraph">
              <wp:posOffset>27836</wp:posOffset>
            </wp:positionV>
            <wp:extent cx="1248822" cy="19065"/>
            <wp:effectExtent l="0" t="0" r="0" b="0"/>
            <wp:wrapNone/>
            <wp:docPr id="152" name="Freeform 1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48822" cy="19065"/>
                    </a:xfrm>
                    <a:custGeom>
                      <a:rect l="l" t="t" r="r" b="b"/>
                      <a:pathLst>
                        <a:path w="1663700" h="25400">
                          <a:moveTo>
                            <a:pt x="0" y="25400"/>
                          </a:moveTo>
                          <a:lnTo>
                            <a:pt x="1663700" y="25400"/>
                          </a:lnTo>
                          <a:lnTo>
                            <a:pt x="1663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2" behindDoc="0" locked="0" layoutInCell="1" allowOverlap="1">
            <wp:simplePos x="0" y="0"/>
            <wp:positionH relativeFrom="page">
              <wp:posOffset>2163990</wp:posOffset>
            </wp:positionH>
            <wp:positionV relativeFrom="paragraph">
              <wp:posOffset>27836</wp:posOffset>
            </wp:positionV>
            <wp:extent cx="4490041" cy="19065"/>
            <wp:effectExtent l="0" t="0" r="0" b="0"/>
            <wp:wrapNone/>
            <wp:docPr id="153" name="Freeform 1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490041" cy="19065"/>
                    </a:xfrm>
                    <a:custGeom>
                      <a:rect l="l" t="t" r="r" b="b"/>
                      <a:pathLst>
                        <a:path w="5981700" h="25400">
                          <a:moveTo>
                            <a:pt x="0" y="25400"/>
                          </a:moveTo>
                          <a:lnTo>
                            <a:pt x="5981700" y="25400"/>
                          </a:lnTo>
                          <a:lnTo>
                            <a:pt x="5981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tabs>
          <w:tab w:val="left" w:pos="4073"/>
          <w:tab w:val="left" w:pos="5394"/>
        </w:tabs>
        <w:spacing w:before="0" w:after="0" w:line="322" w:lineRule="exact"/>
        <w:ind w:left="921" w:right="1244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the 1-9 scale table, it is possible to establish a comparison matrix for the  </w:t>
      </w:r>
      <w:r>
        <w:drawing>
          <wp:anchor simplePos="0" relativeHeight="251658371" behindDoc="0" locked="0" layoutInCell="1" allowOverlap="1">
            <wp:simplePos x="0" y="0"/>
            <wp:positionH relativeFrom="page">
              <wp:posOffset>6358509</wp:posOffset>
            </wp:positionH>
            <wp:positionV relativeFrom="line">
              <wp:posOffset>42464</wp:posOffset>
            </wp:positionV>
            <wp:extent cx="190659" cy="181126"/>
            <wp:effectExtent l="0" t="0" r="0" b="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0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659" cy="18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variables. A comparison matrix is a square matrix of the following form. For each entry,  </w:t>
      </w:r>
      <w:r>
        <w:drawing>
          <wp:anchor simplePos="0" relativeHeight="251658367" behindDoc="0" locked="0" layoutInCell="1" allowOverlap="1">
            <wp:simplePos x="0" y="0"/>
            <wp:positionH relativeFrom="page">
              <wp:posOffset>2745503</wp:posOffset>
            </wp:positionH>
            <wp:positionV relativeFrom="line">
              <wp:posOffset>32931</wp:posOffset>
            </wp:positionV>
            <wp:extent cx="152527" cy="152527"/>
            <wp:effectExtent l="0" t="0" r="0" b="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0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527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3584407</wp:posOffset>
            </wp:positionH>
            <wp:positionV relativeFrom="line">
              <wp:posOffset>32931</wp:posOffset>
            </wp:positionV>
            <wp:extent cx="152527" cy="181126"/>
            <wp:effectExtent l="0" t="0" r="0" b="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0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527" cy="18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represents the importance of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relative to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 as measured by the above scale table.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72" behindDoc="0" locked="0" layoutInCell="1" allowOverlap="1">
            <wp:simplePos x="0" y="0"/>
            <wp:positionH relativeFrom="page">
              <wp:posOffset>2583442</wp:posOffset>
            </wp:positionH>
            <wp:positionV relativeFrom="paragraph">
              <wp:posOffset>-173947</wp:posOffset>
            </wp:positionV>
            <wp:extent cx="2163990" cy="1715939"/>
            <wp:effectExtent l="0" t="0" r="0" b="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0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63990" cy="1715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6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8046"/>
        </w:tabs>
        <w:spacing w:before="0" w:after="0" w:line="266" w:lineRule="exact"/>
        <w:ind w:left="1561" w:right="1421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(3.1)  </w:t>
      </w:r>
      <w:r>
        <w:drawing>
          <wp:anchor simplePos="0" relativeHeight="251658286" behindDoc="0" locked="0" layoutInCell="1" allowOverlap="1">
            <wp:simplePos x="0" y="0"/>
            <wp:positionH relativeFrom="page">
              <wp:posOffset>2040061</wp:posOffset>
            </wp:positionH>
            <wp:positionV relativeFrom="paragraph">
              <wp:posOffset>1623062</wp:posOffset>
            </wp:positionV>
            <wp:extent cx="2459513" cy="2192589"/>
            <wp:effectExtent l="0" t="0" r="0" b="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0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59513" cy="2192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87" behindDoc="0" locked="0" layoutInCell="1" allowOverlap="1">
            <wp:simplePos x="0" y="0"/>
            <wp:positionH relativeFrom="page">
              <wp:posOffset>4537706</wp:posOffset>
            </wp:positionH>
            <wp:positionV relativeFrom="paragraph">
              <wp:posOffset>2309433</wp:posOffset>
            </wp:positionV>
            <wp:extent cx="972365" cy="1506213"/>
            <wp:effectExtent l="0" t="0" r="0" b="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0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72365" cy="1506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91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evaluate the efficiency of the model, we construct a comparison matrix for a user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1" w:right="918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whose primary concerns are comfort and skills gained rather than money. For this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hypothetical example, we consider a high school student, Christopher, who values company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more than the income. The student’s primary goal for the job is to expand his experience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working in a large company. We accordingly compute her weights for the main criteria, as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shown below: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21" w:lineRule="exact"/>
        <w:ind w:left="3122" w:right="3184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4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Rose diagram of weights for criteria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-310342</wp:posOffset>
            </wp:positionV>
            <wp:extent cx="12700" cy="12700"/>
            <wp:effectExtent l="0" t="0" r="0" b="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0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5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-310342</wp:posOffset>
            </wp:positionV>
            <wp:extent cx="12700" cy="12700"/>
            <wp:effectExtent l="0" t="0" r="0" b="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0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11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153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also compute weights for sub-criteria. The results are summarized below using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preference of Christopher:  </w:t>
      </w: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218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Table 1.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Comparison matrix and weights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648243</wp:posOffset>
            </wp:positionH>
            <wp:positionV relativeFrom="paragraph">
              <wp:posOffset>-491308</wp:posOffset>
            </wp:positionV>
            <wp:extent cx="6463372" cy="2859899"/>
            <wp:effectExtent l="0" t="0" r="0" b="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0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63372" cy="2859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1172" w:firstLine="72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Furthermore, to confirm our assumption that the inputs are consistent and hence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verify that our fictional character is realistic, we consider the consistency of an n*n matrix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 the greatest eigenvalue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i/>
          <w:iCs/>
          <w:color w:val="000000"/>
          <w:sz w:val="24"/>
          <w:szCs w:val="24"/>
        </w:rPr>
        <w:t>λ </w:t>
      </w:r>
      <w:r>
        <w:rPr lang="en-US" sz="14" baseline="0" dirty="0">
          <w:jc w:val="left"/>
          <w:rFonts w:ascii="Times New Roman" w:hAnsi="Times New Roman" w:cs="Times New Roman"/>
          <w:color w:val="000000"/>
          <w:spacing w:val="-109"/>
          <w:sz w:val="14"/>
          <w:szCs w:val="14"/>
        </w:rPr>
        <w:t>m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14" baseline="0" dirty="0">
          <w:jc w:val="left"/>
          <w:rFonts w:ascii="Times New Roman" w:hAnsi="Times New Roman" w:cs="Times New Roman"/>
          <w:color w:val="000000"/>
          <w:sz w:val="14"/>
          <w:szCs w:val="14"/>
        </w:rPr>
        <w:t>ax</w:t>
      </w:r>
      <w:r>
        <w:rPr lang="en-US" sz="14" baseline="0" dirty="0">
          <w:jc w:val="left"/>
          <w:rFonts w:ascii="Arial" w:hAnsi="Arial" w:cs="Arial"/>
          <w:color w:val="000000"/>
          <w:sz w:val="14"/>
          <w:szCs w:val="1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 which can be expressed as the following:  </w:t>
      </w:r>
      <w:r/>
    </w:p>
    <w:p>
      <w:pPr>
        <w:spacing w:after="16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3193554</wp:posOffset>
            </wp:positionH>
            <wp:positionV relativeFrom="paragraph">
              <wp:posOffset>44432</wp:posOffset>
            </wp:positionV>
            <wp:extent cx="972365" cy="400385"/>
            <wp:effectExtent l="0" t="0" r="0" b="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>
                      <a:picLocks noChangeAspect="0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72365" cy="40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17" w:firstLine="4428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                  (3.2)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After calculating CI, we further introduce RI and CR to determine if the level of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inconsistency stays within the tolerance range of 0.1.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62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Table 2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Random consistency inde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7"/>
          <w:sz w:val="24"/>
          <w:szCs w:val="24"/>
        </w:rPr>
        <w:t>x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695908</wp:posOffset>
            </wp:positionH>
            <wp:positionV relativeFrom="paragraph">
              <wp:posOffset>-159791</wp:posOffset>
            </wp:positionV>
            <wp:extent cx="6167849" cy="857969"/>
            <wp:effectExtent l="0" t="0" r="0" b="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>
                      <a:picLocks noChangeAspect="0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67849" cy="857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5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17" w:firstLine="4728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3403280</wp:posOffset>
            </wp:positionH>
            <wp:positionV relativeFrom="line">
              <wp:posOffset>-137383</wp:posOffset>
            </wp:positionV>
            <wp:extent cx="953299" cy="305055"/>
            <wp:effectExtent l="0" t="0" r="0" b="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>
                      <a:picLocks noChangeAspect="0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53299" cy="30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             (3.3)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Applying these formulas on our fictional matrix using Matlab, we confirm that CR is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0" w:lineRule="exact"/>
        <w:ind w:left="921" w:right="81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always much lower than 0.1, meaning that our comparison matrix indeed is realistic and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consistent.   </w:t>
      </w:r>
      <w:r/>
    </w:p>
    <w:p>
      <w:pPr>
        <w:spacing w:after="8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4.4 Objective Weight System using Entropy Weight Method (Question 3)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10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Instead of solely depending upon the AHP method that gives us weight based on the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19" w:lineRule="exact"/>
        <w:ind w:left="921" w:right="95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inclination of each high schooler, we also need to consider the degree of dispersion of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evaluation index that will in turn give us a more objective decision upon the optimal jobs for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high school students. Therefore, we adapted another evaluation method called Entropy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Weight Method (EWM) that will calculate the information entropy of each index and derive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weight.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-310343</wp:posOffset>
            </wp:positionV>
            <wp:extent cx="12700" cy="12700"/>
            <wp:effectExtent l="0" t="0" r="0" b="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>
                      <a:picLocks noChangeAspect="0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12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1277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the summer jobs i, and the evaluation index j, we can build a judgement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matrix: (n is the total number of jobs, and m is the number of index)  </w:t>
      </w:r>
      <w:r/>
    </w:p>
    <w:p>
      <w:pPr>
        <w:spacing w:after="1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2001929</wp:posOffset>
            </wp:positionH>
            <wp:positionV relativeFrom="paragraph">
              <wp:posOffset>52550</wp:posOffset>
            </wp:positionV>
            <wp:extent cx="2392782" cy="343187"/>
            <wp:effectExtent l="0" t="0" r="0" b="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>
                      <a:picLocks noChangeAspect="0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92782" cy="343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tabs>
          <w:tab w:val="left" w:pos="6430"/>
          <w:tab w:val="left" w:pos="10553"/>
        </w:tabs>
        <w:spacing w:before="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   (4.1)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our model, we classify the indexes into two categories: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3082"/>
        </w:tabs>
        <w:spacing w:before="0" w:after="0" w:line="315" w:lineRule="exact"/>
        <w:ind w:left="2722" w:right="216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1)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Increasing (As it increases, the job is better: eg. salary) 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2)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Decreasing(As it decreases, the job is better: eg. work time)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216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Each index will have a different unit of measure. Thus, it is necessary to first have a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normalization of the jobs, and get a matrix that will calculate the entropy. The calculations of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increasing and decreasing indexes are given in the equation below: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1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1000964</wp:posOffset>
            </wp:positionH>
            <wp:positionV relativeFrom="paragraph">
              <wp:posOffset>-97676</wp:posOffset>
            </wp:positionV>
            <wp:extent cx="3813199" cy="543380"/>
            <wp:effectExtent l="0" t="0" r="0" b="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>
                      <a:picLocks noChangeAspect="0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99" cy="5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709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increasing index        (4.2)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972365</wp:posOffset>
            </wp:positionH>
            <wp:positionV relativeFrom="paragraph">
              <wp:posOffset>68106</wp:posOffset>
            </wp:positionV>
            <wp:extent cx="3660671" cy="533847"/>
            <wp:effectExtent l="0" t="0" r="0" b="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>
                      <a:picLocks noChangeAspect="0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60671" cy="533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6925"/>
        </w:tabs>
        <w:spacing w:before="0" w:after="0" w:line="315" w:lineRule="exact"/>
        <w:ind w:left="1641" w:right="823" w:firstLine="5164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for decreasing index        (4.3)  </w:t>
      </w:r>
      <w:r>
        <w:drawing>
          <wp:anchor simplePos="0" relativeHeight="251659132" behindDoc="0" locked="0" layoutInCell="1" allowOverlap="1">
            <wp:simplePos x="0" y="0"/>
            <wp:positionH relativeFrom="page">
              <wp:posOffset>4623503</wp:posOffset>
            </wp:positionH>
            <wp:positionV relativeFrom="line">
              <wp:posOffset>76792</wp:posOffset>
            </wp:positionV>
            <wp:extent cx="85796" cy="85796"/>
            <wp:effectExtent l="0" t="0" r="0" b="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>
                      <a:picLocks noChangeAspect="0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8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After the normalization, we can calculate the weight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 the i-th plan under the j-th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index through following formula: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2602508</wp:posOffset>
            </wp:positionH>
            <wp:positionV relativeFrom="paragraph">
              <wp:posOffset>-132332</wp:posOffset>
            </wp:positionV>
            <wp:extent cx="1868467" cy="686375"/>
            <wp:effectExtent l="0" t="0" r="0" b="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>
                      <a:picLocks noChangeAspect="0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68467" cy="6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6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17" w:firstLine="5509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(4.4)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Then the following can be used to derive the entropy of index j: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2068660</wp:posOffset>
            </wp:positionH>
            <wp:positionV relativeFrom="paragraph">
              <wp:posOffset>43099</wp:posOffset>
            </wp:positionV>
            <wp:extent cx="1439482" cy="476649"/>
            <wp:effectExtent l="0" t="0" r="0" b="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>
                      <a:picLocks noChangeAspect="0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39482" cy="476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5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3775066</wp:posOffset>
            </wp:positionH>
            <wp:positionV relativeFrom="paragraph">
              <wp:posOffset>-27300</wp:posOffset>
            </wp:positionV>
            <wp:extent cx="1572944" cy="371786"/>
            <wp:effectExtent l="0" t="0" r="0" b="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>
                      <a:picLocks noChangeAspect="0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72944" cy="371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tabs>
          <w:tab w:val="left" w:pos="7931"/>
        </w:tabs>
        <w:spacing w:before="0" w:after="0" w:line="266" w:lineRule="exact"/>
        <w:ind w:left="5034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(4.5)  </w:t>
      </w: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the entropy, we can get the weight for each index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3260285</wp:posOffset>
            </wp:positionH>
            <wp:positionV relativeFrom="paragraph">
              <wp:posOffset>-122466</wp:posOffset>
            </wp:positionV>
            <wp:extent cx="981898" cy="877035"/>
            <wp:effectExtent l="0" t="0" r="0" b="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>
                      <a:picLocks noChangeAspect="0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81898" cy="87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619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                (4.6)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  <w:tab w:val="left" w:pos="2602"/>
        </w:tabs>
        <w:spacing w:before="6" w:after="0" w:line="321" w:lineRule="exact"/>
        <w:ind w:left="921" w:right="0" w:firstLine="0"/>
      </w:pPr>
      <w:r>
        <w:drawing>
          <wp:anchor simplePos="0" relativeHeight="251659133" behindDoc="0" locked="0" layoutInCell="1" allowOverlap="1">
            <wp:simplePos x="0" y="0"/>
            <wp:positionH relativeFrom="page">
              <wp:posOffset>1839868</wp:posOffset>
            </wp:positionH>
            <wp:positionV relativeFrom="line">
              <wp:posOffset>67028</wp:posOffset>
            </wp:positionV>
            <wp:extent cx="123928" cy="152527"/>
            <wp:effectExtent l="0" t="0" r="0" b="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>
                      <a:picLocks noChangeAspect="0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3928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where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the redundancy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 </w:t>
      </w:r>
      <w:r/>
    </w:p>
    <w:p>
      <w:pPr>
        <w:rPr>
          <w:rFonts w:ascii="Times New Roman" w:hAnsi="Times New Roman" w:cs="Times New Roman"/>
          <w:color w:val="010302"/>
        </w:rPr>
        <w:spacing w:before="159" w:after="0" w:line="315" w:lineRule="exact"/>
        <w:ind w:left="1641" w:right="817" w:firstLine="4428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3384213</wp:posOffset>
            </wp:positionH>
            <wp:positionV relativeFrom="line">
              <wp:posOffset>39836</wp:posOffset>
            </wp:positionV>
            <wp:extent cx="781705" cy="228791"/>
            <wp:effectExtent l="0" t="0" r="0" b="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>
                      <a:picLocks noChangeAspect="0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81705" cy="228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                  (4.7)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Using the summer jobs list we define in the appendix, we can derive the weight of  </w:t>
      </w:r>
      <w:r>
        <w:drawing>
          <wp:anchor simplePos="0" relativeHeight="251659083" behindDoc="0" locked="0" layoutInCell="1" allowOverlap="1">
            <wp:simplePos x="0" y="0"/>
            <wp:positionH relativeFrom="page">
              <wp:posOffset>915167</wp:posOffset>
            </wp:positionH>
            <wp:positionV relativeFrom="paragraph">
              <wp:posOffset>940397</wp:posOffset>
            </wp:positionV>
            <wp:extent cx="581512" cy="19065"/>
            <wp:effectExtent l="0" t="0" r="0" b="0"/>
            <wp:wrapNone/>
            <wp:docPr id="177" name="Freeform 1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2" behindDoc="0" locked="0" layoutInCell="1" allowOverlap="1">
            <wp:simplePos x="0" y="0"/>
            <wp:positionH relativeFrom="page">
              <wp:posOffset>1487147</wp:posOffset>
            </wp:positionH>
            <wp:positionV relativeFrom="paragraph">
              <wp:posOffset>940397</wp:posOffset>
            </wp:positionV>
            <wp:extent cx="581512" cy="19065"/>
            <wp:effectExtent l="0" t="0" r="0" b="0"/>
            <wp:wrapNone/>
            <wp:docPr id="178" name="Freeform 1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1" behindDoc="0" locked="0" layoutInCell="1" allowOverlap="1">
            <wp:simplePos x="0" y="0"/>
            <wp:positionH relativeFrom="page">
              <wp:posOffset>2059127</wp:posOffset>
            </wp:positionH>
            <wp:positionV relativeFrom="paragraph">
              <wp:posOffset>940397</wp:posOffset>
            </wp:positionV>
            <wp:extent cx="581512" cy="19065"/>
            <wp:effectExtent l="0" t="0" r="0" b="0"/>
            <wp:wrapNone/>
            <wp:docPr id="179" name="Freeform 1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0" behindDoc="0" locked="0" layoutInCell="1" allowOverlap="1">
            <wp:simplePos x="0" y="0"/>
            <wp:positionH relativeFrom="page">
              <wp:posOffset>2631107</wp:posOffset>
            </wp:positionH>
            <wp:positionV relativeFrom="paragraph">
              <wp:posOffset>940397</wp:posOffset>
            </wp:positionV>
            <wp:extent cx="571979" cy="19065"/>
            <wp:effectExtent l="0" t="0" r="0" b="0"/>
            <wp:wrapNone/>
            <wp:docPr id="180" name="Freeform 1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19065"/>
                    </a:xfrm>
                    <a:custGeom>
                      <a:rect l="l" t="t" r="r" b="b"/>
                      <a:pathLst>
                        <a:path w="762000" h="25400">
                          <a:moveTo>
                            <a:pt x="0" y="25400"/>
                          </a:moveTo>
                          <a:lnTo>
                            <a:pt x="762000" y="254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9" behindDoc="0" locked="0" layoutInCell="1" allowOverlap="1">
            <wp:simplePos x="0" y="0"/>
            <wp:positionH relativeFrom="page">
              <wp:posOffset>3193554</wp:posOffset>
            </wp:positionH>
            <wp:positionV relativeFrom="paragraph">
              <wp:posOffset>940397</wp:posOffset>
            </wp:positionV>
            <wp:extent cx="591045" cy="19065"/>
            <wp:effectExtent l="0" t="0" r="0" b="0"/>
            <wp:wrapNone/>
            <wp:docPr id="181" name="Freeform 1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19065"/>
                    </a:xfrm>
                    <a:custGeom>
                      <a:rect l="l" t="t" r="r" b="b"/>
                      <a:pathLst>
                        <a:path w="787400" h="25400">
                          <a:moveTo>
                            <a:pt x="0" y="25400"/>
                          </a:moveTo>
                          <a:lnTo>
                            <a:pt x="787400" y="254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8" behindDoc="0" locked="0" layoutInCell="1" allowOverlap="1">
            <wp:simplePos x="0" y="0"/>
            <wp:positionH relativeFrom="page">
              <wp:posOffset>3775067</wp:posOffset>
            </wp:positionH>
            <wp:positionV relativeFrom="paragraph">
              <wp:posOffset>940397</wp:posOffset>
            </wp:positionV>
            <wp:extent cx="581512" cy="19065"/>
            <wp:effectExtent l="0" t="0" r="0" b="0"/>
            <wp:wrapNone/>
            <wp:docPr id="182" name="Freeform 1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7" behindDoc="0" locked="0" layoutInCell="1" allowOverlap="1">
            <wp:simplePos x="0" y="0"/>
            <wp:positionH relativeFrom="page">
              <wp:posOffset>4347046</wp:posOffset>
            </wp:positionH>
            <wp:positionV relativeFrom="paragraph">
              <wp:posOffset>940397</wp:posOffset>
            </wp:positionV>
            <wp:extent cx="581512" cy="19065"/>
            <wp:effectExtent l="0" t="0" r="0" b="0"/>
            <wp:wrapNone/>
            <wp:docPr id="183" name="Freeform 1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6" behindDoc="0" locked="0" layoutInCell="1" allowOverlap="1">
            <wp:simplePos x="0" y="0"/>
            <wp:positionH relativeFrom="page">
              <wp:posOffset>4919026</wp:posOffset>
            </wp:positionH>
            <wp:positionV relativeFrom="paragraph">
              <wp:posOffset>940397</wp:posOffset>
            </wp:positionV>
            <wp:extent cx="591045" cy="19065"/>
            <wp:effectExtent l="0" t="0" r="0" b="0"/>
            <wp:wrapNone/>
            <wp:docPr id="184" name="Freeform 1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19065"/>
                    </a:xfrm>
                    <a:custGeom>
                      <a:rect l="l" t="t" r="r" b="b"/>
                      <a:pathLst>
                        <a:path w="787400" h="25400">
                          <a:moveTo>
                            <a:pt x="0" y="25400"/>
                          </a:moveTo>
                          <a:lnTo>
                            <a:pt x="787400" y="254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5" behindDoc="0" locked="0" layoutInCell="1" allowOverlap="1">
            <wp:simplePos x="0" y="0"/>
            <wp:positionH relativeFrom="page">
              <wp:posOffset>5500539</wp:posOffset>
            </wp:positionH>
            <wp:positionV relativeFrom="paragraph">
              <wp:posOffset>940397</wp:posOffset>
            </wp:positionV>
            <wp:extent cx="571979" cy="19065"/>
            <wp:effectExtent l="0" t="0" r="0" b="0"/>
            <wp:wrapNone/>
            <wp:docPr id="185" name="Freeform 1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19065"/>
                    </a:xfrm>
                    <a:custGeom>
                      <a:rect l="l" t="t" r="r" b="b"/>
                      <a:pathLst>
                        <a:path w="762000" h="25400">
                          <a:moveTo>
                            <a:pt x="0" y="25400"/>
                          </a:moveTo>
                          <a:lnTo>
                            <a:pt x="762000" y="254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4" behindDoc="0" locked="0" layoutInCell="1" allowOverlap="1">
            <wp:simplePos x="0" y="0"/>
            <wp:positionH relativeFrom="page">
              <wp:posOffset>6062986</wp:posOffset>
            </wp:positionH>
            <wp:positionV relativeFrom="paragraph">
              <wp:posOffset>940397</wp:posOffset>
            </wp:positionV>
            <wp:extent cx="581512" cy="19065"/>
            <wp:effectExtent l="0" t="0" r="0" b="0"/>
            <wp:wrapNone/>
            <wp:docPr id="186" name="Freeform 1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3" behindDoc="0" locked="0" layoutInCell="1" allowOverlap="1">
            <wp:simplePos x="0" y="0"/>
            <wp:positionH relativeFrom="page">
              <wp:posOffset>915167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87" name="Freeform 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3" behindDoc="0" locked="0" layoutInCell="1" allowOverlap="1">
            <wp:simplePos x="0" y="0"/>
            <wp:positionH relativeFrom="page">
              <wp:posOffset>915167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88" name="Freeform 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2" behindDoc="0" locked="0" layoutInCell="1" allowOverlap="1">
            <wp:simplePos x="0" y="0"/>
            <wp:positionH relativeFrom="page">
              <wp:posOffset>1487147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89" name="Freeform 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2" behindDoc="0" locked="0" layoutInCell="1" allowOverlap="1">
            <wp:simplePos x="0" y="0"/>
            <wp:positionH relativeFrom="page">
              <wp:posOffset>1487147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90" name="Freeform 1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1" behindDoc="0" locked="0" layoutInCell="1" allowOverlap="1">
            <wp:simplePos x="0" y="0"/>
            <wp:positionH relativeFrom="page">
              <wp:posOffset>2059127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1" behindDoc="0" locked="0" layoutInCell="1" allowOverlap="1">
            <wp:simplePos x="0" y="0"/>
            <wp:positionH relativeFrom="page">
              <wp:posOffset>2059127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0" behindDoc="0" locked="0" layoutInCell="1" allowOverlap="1">
            <wp:simplePos x="0" y="0"/>
            <wp:positionH relativeFrom="page">
              <wp:posOffset>2631107</wp:posOffset>
            </wp:positionH>
            <wp:positionV relativeFrom="paragraph">
              <wp:posOffset>1235920</wp:posOffset>
            </wp:positionV>
            <wp:extent cx="571979" cy="9532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9532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0" behindDoc="0" locked="0" layoutInCell="1" allowOverlap="1">
            <wp:simplePos x="0" y="0"/>
            <wp:positionH relativeFrom="page">
              <wp:posOffset>2631107</wp:posOffset>
            </wp:positionH>
            <wp:positionV relativeFrom="paragraph">
              <wp:posOffset>1235920</wp:posOffset>
            </wp:positionV>
            <wp:extent cx="571979" cy="9532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9532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9" behindDoc="0" locked="0" layoutInCell="1" allowOverlap="1">
            <wp:simplePos x="0" y="0"/>
            <wp:positionH relativeFrom="page">
              <wp:posOffset>3193554</wp:posOffset>
            </wp:positionH>
            <wp:positionV relativeFrom="paragraph">
              <wp:posOffset>1235920</wp:posOffset>
            </wp:positionV>
            <wp:extent cx="591045" cy="9532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9532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49" behindDoc="0" locked="0" layoutInCell="1" allowOverlap="1">
            <wp:simplePos x="0" y="0"/>
            <wp:positionH relativeFrom="page">
              <wp:posOffset>3193554</wp:posOffset>
            </wp:positionH>
            <wp:positionV relativeFrom="paragraph">
              <wp:posOffset>1235920</wp:posOffset>
            </wp:positionV>
            <wp:extent cx="591045" cy="9532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9532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8" behindDoc="0" locked="0" layoutInCell="1" allowOverlap="1">
            <wp:simplePos x="0" y="0"/>
            <wp:positionH relativeFrom="page">
              <wp:posOffset>3775067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48" behindDoc="0" locked="0" layoutInCell="1" allowOverlap="1">
            <wp:simplePos x="0" y="0"/>
            <wp:positionH relativeFrom="page">
              <wp:posOffset>3775067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7" behindDoc="0" locked="0" layoutInCell="1" allowOverlap="1">
            <wp:simplePos x="0" y="0"/>
            <wp:positionH relativeFrom="page">
              <wp:posOffset>4347046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47" behindDoc="0" locked="0" layoutInCell="1" allowOverlap="1">
            <wp:simplePos x="0" y="0"/>
            <wp:positionH relativeFrom="page">
              <wp:posOffset>4347046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200" name="Freeform 2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6" behindDoc="0" locked="0" layoutInCell="1" allowOverlap="1">
            <wp:simplePos x="0" y="0"/>
            <wp:positionH relativeFrom="page">
              <wp:posOffset>4919026</wp:posOffset>
            </wp:positionH>
            <wp:positionV relativeFrom="paragraph">
              <wp:posOffset>1235920</wp:posOffset>
            </wp:positionV>
            <wp:extent cx="591045" cy="9532"/>
            <wp:effectExtent l="0" t="0" r="0" b="0"/>
            <wp:wrapNone/>
            <wp:docPr id="201" name="Freeform 2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9532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46" behindDoc="0" locked="0" layoutInCell="1" allowOverlap="1">
            <wp:simplePos x="0" y="0"/>
            <wp:positionH relativeFrom="page">
              <wp:posOffset>4919026</wp:posOffset>
            </wp:positionH>
            <wp:positionV relativeFrom="paragraph">
              <wp:posOffset>1235920</wp:posOffset>
            </wp:positionV>
            <wp:extent cx="591045" cy="9532"/>
            <wp:effectExtent l="0" t="0" r="0" b="0"/>
            <wp:wrapNone/>
            <wp:docPr id="202" name="Freeform 2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9532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5" behindDoc="0" locked="0" layoutInCell="1" allowOverlap="1">
            <wp:simplePos x="0" y="0"/>
            <wp:positionH relativeFrom="page">
              <wp:posOffset>5500539</wp:posOffset>
            </wp:positionH>
            <wp:positionV relativeFrom="paragraph">
              <wp:posOffset>1235920</wp:posOffset>
            </wp:positionV>
            <wp:extent cx="571979" cy="9532"/>
            <wp:effectExtent l="0" t="0" r="0" b="0"/>
            <wp:wrapNone/>
            <wp:docPr id="203" name="Freeform 2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9532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45" behindDoc="0" locked="0" layoutInCell="1" allowOverlap="1">
            <wp:simplePos x="0" y="0"/>
            <wp:positionH relativeFrom="page">
              <wp:posOffset>5500539</wp:posOffset>
            </wp:positionH>
            <wp:positionV relativeFrom="paragraph">
              <wp:posOffset>1235920</wp:posOffset>
            </wp:positionV>
            <wp:extent cx="571979" cy="9532"/>
            <wp:effectExtent l="0" t="0" r="0" b="0"/>
            <wp:wrapNone/>
            <wp:docPr id="204" name="Freeform 2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9532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54" behindDoc="0" locked="0" layoutInCell="1" allowOverlap="1">
            <wp:simplePos x="0" y="0"/>
            <wp:positionH relativeFrom="page">
              <wp:posOffset>6062986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205" name="Freeform 2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44" behindDoc="0" locked="0" layoutInCell="1" allowOverlap="1">
            <wp:simplePos x="0" y="0"/>
            <wp:positionH relativeFrom="page">
              <wp:posOffset>6062986</wp:posOffset>
            </wp:positionH>
            <wp:positionV relativeFrom="paragraph">
              <wp:posOffset>1235920</wp:posOffset>
            </wp:positionV>
            <wp:extent cx="581512" cy="9532"/>
            <wp:effectExtent l="0" t="0" r="0" b="0"/>
            <wp:wrapNone/>
            <wp:docPr id="206" name="Freeform 2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3" behindDoc="0" locked="0" layoutInCell="1" allowOverlap="1">
            <wp:simplePos x="0" y="0"/>
            <wp:positionH relativeFrom="page">
              <wp:posOffset>915167</wp:posOffset>
            </wp:positionH>
            <wp:positionV relativeFrom="paragraph">
              <wp:posOffset>1560042</wp:posOffset>
            </wp:positionV>
            <wp:extent cx="581512" cy="19065"/>
            <wp:effectExtent l="0" t="0" r="0" b="0"/>
            <wp:wrapNone/>
            <wp:docPr id="207" name="Freeform 2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2" behindDoc="0" locked="0" layoutInCell="1" allowOverlap="1">
            <wp:simplePos x="0" y="0"/>
            <wp:positionH relativeFrom="page">
              <wp:posOffset>1487147</wp:posOffset>
            </wp:positionH>
            <wp:positionV relativeFrom="paragraph">
              <wp:posOffset>1560042</wp:posOffset>
            </wp:positionV>
            <wp:extent cx="581512" cy="19065"/>
            <wp:effectExtent l="0" t="0" r="0" b="0"/>
            <wp:wrapNone/>
            <wp:docPr id="208" name="Freeform 2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1" behindDoc="0" locked="0" layoutInCell="1" allowOverlap="1">
            <wp:simplePos x="0" y="0"/>
            <wp:positionH relativeFrom="page">
              <wp:posOffset>2059127</wp:posOffset>
            </wp:positionH>
            <wp:positionV relativeFrom="paragraph">
              <wp:posOffset>1560042</wp:posOffset>
            </wp:positionV>
            <wp:extent cx="581512" cy="19065"/>
            <wp:effectExtent l="0" t="0" r="0" b="0"/>
            <wp:wrapNone/>
            <wp:docPr id="209" name="Freeform 2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0" behindDoc="0" locked="0" layoutInCell="1" allowOverlap="1">
            <wp:simplePos x="0" y="0"/>
            <wp:positionH relativeFrom="page">
              <wp:posOffset>2631107</wp:posOffset>
            </wp:positionH>
            <wp:positionV relativeFrom="paragraph">
              <wp:posOffset>1560042</wp:posOffset>
            </wp:positionV>
            <wp:extent cx="571979" cy="19065"/>
            <wp:effectExtent l="0" t="0" r="0" b="0"/>
            <wp:wrapNone/>
            <wp:docPr id="210" name="Freeform 2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19065"/>
                    </a:xfrm>
                    <a:custGeom>
                      <a:rect l="l" t="t" r="r" b="b"/>
                      <a:pathLst>
                        <a:path w="762000" h="25400">
                          <a:moveTo>
                            <a:pt x="0" y="25400"/>
                          </a:moveTo>
                          <a:lnTo>
                            <a:pt x="762000" y="254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9" behindDoc="0" locked="0" layoutInCell="1" allowOverlap="1">
            <wp:simplePos x="0" y="0"/>
            <wp:positionH relativeFrom="page">
              <wp:posOffset>3193554</wp:posOffset>
            </wp:positionH>
            <wp:positionV relativeFrom="paragraph">
              <wp:posOffset>1560042</wp:posOffset>
            </wp:positionV>
            <wp:extent cx="591045" cy="19065"/>
            <wp:effectExtent l="0" t="0" r="0" b="0"/>
            <wp:wrapNone/>
            <wp:docPr id="211" name="Freeform 2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19065"/>
                    </a:xfrm>
                    <a:custGeom>
                      <a:rect l="l" t="t" r="r" b="b"/>
                      <a:pathLst>
                        <a:path w="787400" h="25400">
                          <a:moveTo>
                            <a:pt x="0" y="25400"/>
                          </a:moveTo>
                          <a:lnTo>
                            <a:pt x="787400" y="254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8" behindDoc="0" locked="0" layoutInCell="1" allowOverlap="1">
            <wp:simplePos x="0" y="0"/>
            <wp:positionH relativeFrom="page">
              <wp:posOffset>3775067</wp:posOffset>
            </wp:positionH>
            <wp:positionV relativeFrom="paragraph">
              <wp:posOffset>1560042</wp:posOffset>
            </wp:positionV>
            <wp:extent cx="581512" cy="19065"/>
            <wp:effectExtent l="0" t="0" r="0" b="0"/>
            <wp:wrapNone/>
            <wp:docPr id="212" name="Freeform 2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7" behindDoc="0" locked="0" layoutInCell="1" allowOverlap="1">
            <wp:simplePos x="0" y="0"/>
            <wp:positionH relativeFrom="page">
              <wp:posOffset>4347046</wp:posOffset>
            </wp:positionH>
            <wp:positionV relativeFrom="paragraph">
              <wp:posOffset>1560042</wp:posOffset>
            </wp:positionV>
            <wp:extent cx="581512" cy="19065"/>
            <wp:effectExtent l="0" t="0" r="0" b="0"/>
            <wp:wrapNone/>
            <wp:docPr id="213" name="Freeform 2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6" behindDoc="0" locked="0" layoutInCell="1" allowOverlap="1">
            <wp:simplePos x="0" y="0"/>
            <wp:positionH relativeFrom="page">
              <wp:posOffset>4919026</wp:posOffset>
            </wp:positionH>
            <wp:positionV relativeFrom="paragraph">
              <wp:posOffset>1560042</wp:posOffset>
            </wp:positionV>
            <wp:extent cx="591045" cy="19065"/>
            <wp:effectExtent l="0" t="0" r="0" b="0"/>
            <wp:wrapNone/>
            <wp:docPr id="214" name="Freeform 2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1045" cy="19065"/>
                    </a:xfrm>
                    <a:custGeom>
                      <a:rect l="l" t="t" r="r" b="b"/>
                      <a:pathLst>
                        <a:path w="787400" h="25400">
                          <a:moveTo>
                            <a:pt x="0" y="25400"/>
                          </a:moveTo>
                          <a:lnTo>
                            <a:pt x="787400" y="254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5" behindDoc="0" locked="0" layoutInCell="1" allowOverlap="1">
            <wp:simplePos x="0" y="0"/>
            <wp:positionH relativeFrom="page">
              <wp:posOffset>5500539</wp:posOffset>
            </wp:positionH>
            <wp:positionV relativeFrom="paragraph">
              <wp:posOffset>1560042</wp:posOffset>
            </wp:positionV>
            <wp:extent cx="571979" cy="19065"/>
            <wp:effectExtent l="0" t="0" r="0" b="0"/>
            <wp:wrapNone/>
            <wp:docPr id="215" name="Freeform 2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1979" cy="19065"/>
                    </a:xfrm>
                    <a:custGeom>
                      <a:rect l="l" t="t" r="r" b="b"/>
                      <a:pathLst>
                        <a:path w="762000" h="25400">
                          <a:moveTo>
                            <a:pt x="0" y="25400"/>
                          </a:moveTo>
                          <a:lnTo>
                            <a:pt x="762000" y="254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64" behindDoc="0" locked="0" layoutInCell="1" allowOverlap="1">
            <wp:simplePos x="0" y="0"/>
            <wp:positionH relativeFrom="page">
              <wp:posOffset>6062986</wp:posOffset>
            </wp:positionH>
            <wp:positionV relativeFrom="paragraph">
              <wp:posOffset>1560042</wp:posOffset>
            </wp:positionV>
            <wp:extent cx="581512" cy="19065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each evaluation index as the following: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321" w:lineRule="exact"/>
        <w:ind w:left="3608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Table 3.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Weights derived from EWM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tabs>
          <w:tab w:val="left" w:pos="1926"/>
          <w:tab w:val="left" w:pos="2827"/>
          <w:tab w:val="left" w:pos="3728"/>
          <w:tab w:val="left" w:pos="4614"/>
          <w:tab w:val="left" w:pos="5529"/>
          <w:tab w:val="left" w:pos="6430"/>
          <w:tab w:val="left" w:pos="7331"/>
          <w:tab w:val="left" w:pos="8247"/>
          <w:tab w:val="left" w:pos="9132"/>
        </w:tabs>
        <w:spacing w:before="0" w:after="0" w:line="525" w:lineRule="exact"/>
        <w:ind w:left="1026" w:right="817" w:firstLine="0"/>
      </w:pPr>
      <w:r/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R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T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C1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V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S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N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M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A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RS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C2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0.0386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0.0677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0.1179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0.0918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0.3159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0.0363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0.1651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0.0678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0.0650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0.0339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-310345</wp:posOffset>
            </wp:positionV>
            <wp:extent cx="12700" cy="12700"/>
            <wp:effectExtent l="0" t="0" r="0" b="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>
                      <a:picLocks noChangeAspect="0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13 of 25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1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4.5 Combining AHP and Entropy Method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0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the AHP process and Entropy Method are both utilized, it is important to properly  </w:t>
      </w:r>
      <w:r/>
    </w:p>
    <w:p>
      <w:pPr>
        <w:rPr>
          <w:rFonts w:ascii="Times New Roman" w:hAnsi="Times New Roman" w:cs="Times New Roman"/>
          <w:color w:val="010302"/>
        </w:rPr>
        <w:spacing w:before="18" w:after="0" w:line="315" w:lineRule="exact"/>
        <w:ind w:left="921" w:right="91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combine the two models to effectively reduce the subjectivity of the AHP model. In order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bolster the accuracy and reliability of our overall model, therefore, we use the below formula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minimize the deviation between the AHP model and the entropy system: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2" behindDoc="0" locked="0" layoutInCell="1" allowOverlap="1">
            <wp:simplePos x="0" y="0"/>
            <wp:positionH relativeFrom="page">
              <wp:posOffset>2945696</wp:posOffset>
            </wp:positionH>
            <wp:positionV relativeFrom="paragraph">
              <wp:posOffset>-132198</wp:posOffset>
            </wp:positionV>
            <wp:extent cx="2059127" cy="714974"/>
            <wp:effectExtent l="0" t="0" r="0" b="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0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59127" cy="714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2091"/>
          <w:tab w:val="left" w:pos="6835"/>
        </w:tabs>
        <w:spacing w:before="0" w:after="0" w:line="315" w:lineRule="exact"/>
        <w:ind w:left="921" w:right="817" w:firstLine="647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(5.1)  </w:t>
      </w:r>
      <w:r>
        <w:drawing>
          <wp:anchor simplePos="0" relativeHeight="251659169" behindDoc="0" locked="0" layoutInCell="1" allowOverlap="1">
            <wp:simplePos x="0" y="0"/>
            <wp:positionH relativeFrom="page">
              <wp:posOffset>1344152</wp:posOffset>
            </wp:positionH>
            <wp:positionV relativeFrom="line">
              <wp:posOffset>78473</wp:posOffset>
            </wp:positionV>
            <wp:extent cx="295522" cy="152527"/>
            <wp:effectExtent l="0" t="0" r="0" b="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>
                      <a:picLocks noChangeAspect="0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5522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171" behindDoc="0" locked="0" layoutInCell="1" allowOverlap="1">
            <wp:simplePos x="0" y="0"/>
            <wp:positionH relativeFrom="page">
              <wp:posOffset>4347046</wp:posOffset>
            </wp:positionH>
            <wp:positionV relativeFrom="line">
              <wp:posOffset>116611</wp:posOffset>
            </wp:positionV>
            <wp:extent cx="305055" cy="114395"/>
            <wp:effectExtent l="0" t="0" r="0" b="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>
                      <a:picLocks noChangeAspect="0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505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where </w:t>
      </w:r>
      <w:r>
        <w:rPr lang="en-US" sz="16" baseline="0" dirty="0">
          <w:jc w:val="left"/>
          <w:rFonts w:ascii="Times New Roman" w:hAnsi="Times New Roman" w:cs="Times New Roman"/>
          <w:i/>
          <w:iCs/>
          <w:color w:val="000000"/>
          <w:sz w:val="16"/>
          <w:szCs w:val="16"/>
        </w:rPr>
        <w:t>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denotes the weight for the AHP model and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denotes weight for the EWM.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i/>
          <w:iCs/>
          <w:color w:val="000000"/>
          <w:sz w:val="24"/>
          <w:szCs w:val="24"/>
        </w:rPr>
        <w:t>θ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14" baseline="0" dirty="0">
          <w:jc w:val="left"/>
          <w:rFonts w:ascii="Times New Roman" w:hAnsi="Times New Roman" w:cs="Times New Roman"/>
          <w:color w:val="000000"/>
          <w:sz w:val="14"/>
          <w:szCs w:val="14"/>
        </w:rPr>
        <w:t>1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i/>
          <w:iCs/>
          <w:color w:val="000000"/>
          <w:sz w:val="24"/>
          <w:szCs w:val="24"/>
        </w:rPr>
        <w:t>θ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14" baseline="0" dirty="0">
          <w:jc w:val="left"/>
          <w:rFonts w:ascii="Times New Roman" w:hAnsi="Times New Roman" w:cs="Times New Roman"/>
          <w:color w:val="000000"/>
          <w:sz w:val="14"/>
          <w:szCs w:val="14"/>
        </w:rPr>
        <w:t>2 </w:t>
      </w:r>
      <w:r>
        <w:rPr lang="en-US" sz="14" baseline="0" dirty="0">
          <w:jc w:val="left"/>
          <w:rFonts w:ascii="Arial" w:hAnsi="Arial" w:cs="Arial"/>
          <w:color w:val="000000"/>
          <w:sz w:val="14"/>
          <w:szCs w:val="1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are constants for taking deviation into account. Together using ordinary least squares,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223"/>
          <w:tab w:val="left" w:pos="4599"/>
          <w:tab w:val="left" w:pos="5544"/>
          <w:tab w:val="left" w:pos="7766"/>
          <w:tab w:val="left" w:pos="8652"/>
        </w:tabs>
        <w:spacing w:before="0" w:after="0" w:line="315" w:lineRule="exact"/>
        <w:ind w:left="921" w:right="817" w:firstLine="0"/>
      </w:pPr>
      <w:r>
        <w:drawing>
          <wp:anchor simplePos="0" relativeHeight="251659164" behindDoc="0" locked="0" layoutInCell="1" allowOverlap="1">
            <wp:simplePos x="0" y="0"/>
            <wp:positionH relativeFrom="page">
              <wp:posOffset>4947625</wp:posOffset>
            </wp:positionH>
            <wp:positionV relativeFrom="line">
              <wp:posOffset>108516</wp:posOffset>
            </wp:positionV>
            <wp:extent cx="295522" cy="152527"/>
            <wp:effectExtent l="0" t="0" r="0" b="0"/>
            <wp:wrapNone/>
            <wp:docPr id="221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1" name="Picture 219"/>
                    <pic:cNvPicPr>
                      <a:picLocks noChangeAspect="0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5522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166" behindDoc="0" locked="0" layoutInCell="1" allowOverlap="1">
            <wp:simplePos x="0" y="0"/>
            <wp:positionH relativeFrom="page">
              <wp:posOffset>5500539</wp:posOffset>
            </wp:positionH>
            <wp:positionV relativeFrom="line">
              <wp:posOffset>108517</wp:posOffset>
            </wp:positionV>
            <wp:extent cx="305055" cy="114395"/>
            <wp:effectExtent l="0" t="0" r="0" b="0"/>
            <wp:wrapNone/>
            <wp:docPr id="222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2" name="Picture 220"/>
                    <pic:cNvPicPr>
                      <a:picLocks noChangeAspect="0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505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could get the regression coefficient B that showed the ratio of 	</w:t>
      </w:r>
      <w:r>
        <w:rPr lang="en-US" sz="16" baseline="0" dirty="0">
          <w:jc w:val="left"/>
          <w:rFonts w:ascii="Times New Roman" w:hAnsi="Times New Roman" w:cs="Times New Roman"/>
          <w:i/>
          <w:iCs/>
          <w:color w:val="000000"/>
          <w:sz w:val="16"/>
          <w:szCs w:val="16"/>
        </w:rPr>
        <w:t>j</w:t>
      </w:r>
      <w:r>
        <w:rPr lang="en-US" sz="16" baseline="0" dirty="0">
          <w:jc w:val="left"/>
          <w:rFonts w:ascii="Times New Roman" w:hAnsi="Times New Roman" w:cs="Times New Roman"/>
          <w:color w:val="000000"/>
          <w:spacing w:val="-41"/>
          <w:sz w:val="16"/>
          <w:szCs w:val="16"/>
        </w:rPr>
        <w:t> </w:t>
      </w:r>
      <w:r>
        <w:rPr lang="en-US" sz="16" baseline="0" dirty="0">
          <w:jc w:val="left"/>
          <w:rFonts w:ascii="Arial" w:hAnsi="Arial" w:cs="Arial"/>
          <w:color w:val="000000"/>
          <w:sz w:val="16"/>
          <w:szCs w:val="16"/>
        </w:rPr>
        <w:t>​</w:t>
      </w:r>
      <w:r>
        <w:rPr lang="en-US" sz="16" baseline="0" dirty="0">
          <w:jc w:val="left"/>
          <w:rFonts w:ascii="Arial" w:hAnsi="Arial" w:cs="Arial"/>
          <w:color w:val="000000"/>
          <w:sz w:val="16"/>
          <w:szCs w:val="16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Therefore,  </w:t>
      </w:r>
      <w:r>
        <w:br w:type="textWrapping" w:clear="all"/>
      </w:r>
      <w:r>
        <w:drawing>
          <wp:anchor simplePos="0" relativeHeight="251659169" behindDoc="0" locked="0" layoutInCell="1" allowOverlap="1">
            <wp:simplePos x="0" y="0"/>
            <wp:positionH relativeFrom="page">
              <wp:posOffset>2936163</wp:posOffset>
            </wp:positionH>
            <wp:positionV relativeFrom="line">
              <wp:posOffset>48197</wp:posOffset>
            </wp:positionV>
            <wp:extent cx="295522" cy="152527"/>
            <wp:effectExtent l="0" t="0" r="0" b="0"/>
            <wp:wrapNone/>
            <wp:docPr id="223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3" name="Picture 219"/>
                    <pic:cNvPicPr>
                      <a:picLocks noChangeAspect="0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5522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162" behindDoc="0" locked="0" layoutInCell="1" allowOverlap="1">
            <wp:simplePos x="0" y="0"/>
            <wp:positionH relativeFrom="page">
              <wp:posOffset>3527209</wp:posOffset>
            </wp:positionH>
            <wp:positionV relativeFrom="line">
              <wp:posOffset>48197</wp:posOffset>
            </wp:positionV>
            <wp:extent cx="305055" cy="114395"/>
            <wp:effectExtent l="0" t="0" r="0" b="0"/>
            <wp:wrapNone/>
            <wp:docPr id="224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4" name="Picture 220"/>
                    <pic:cNvPicPr>
                      <a:picLocks noChangeAspect="0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505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it is easy to show that by adding 	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their proportion (u1&amp;u2), we can  </w:t>
      </w:r>
      <w:r>
        <w:br w:type="textWrapping" w:clear="all"/>
      </w:r>
      <w:r>
        <w:drawing>
          <wp:anchor simplePos="0" relativeHeight="251659160" behindDoc="0" locked="0" layoutInCell="1" allowOverlap="1">
            <wp:simplePos x="0" y="0"/>
            <wp:positionH relativeFrom="page">
              <wp:posOffset>2802701</wp:posOffset>
            </wp:positionH>
            <wp:positionV relativeFrom="line">
              <wp:posOffset>19590</wp:posOffset>
            </wp:positionV>
            <wp:extent cx="190659" cy="181126"/>
            <wp:effectExtent l="0" t="0" r="0" b="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>
                      <a:picLocks noChangeAspect="0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659" cy="18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get the final optimized weight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3203087</wp:posOffset>
            </wp:positionH>
            <wp:positionV relativeFrom="paragraph">
              <wp:posOffset>-132592</wp:posOffset>
            </wp:positionV>
            <wp:extent cx="1611076" cy="877035"/>
            <wp:effectExtent l="0" t="0" r="0" b="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>
                      <a:picLocks noChangeAspect="0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11076" cy="87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17" w:firstLine="5449"/>
      </w:pPr>
      <w:r/>
      <w:r>
        <w:rPr lang="en-US" sz="24" baseline="0" dirty="0">
          <w:jc w:val="left"/>
          <w:rFonts w:ascii="Times New Roman" w:hAnsi="Times New Roman" w:cs="Times New Roman"/>
          <w:color w:val="707070"/>
          <w:sz w:val="24"/>
          <w:szCs w:val="24"/>
        </w:rPr>
        <w:t>                                       </w:t>
      </w:r>
      <w:r>
        <w:rPr lang="en-US" sz="24" baseline="0" dirty="0">
          <w:jc w:val="left"/>
          <w:rFonts w:ascii="Arial" w:hAnsi="Arial" w:cs="Arial"/>
          <w:color w:val="70707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(5.2)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a result, we can get the final weight of each index based on both Christopher’s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personal preference and the objective evaluation of the index.  </w:t>
      </w: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38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Table 4.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Weights derived from EWM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926"/>
          <w:tab w:val="left" w:pos="2827"/>
          <w:tab w:val="left" w:pos="3728"/>
          <w:tab w:val="left" w:pos="4629"/>
          <w:tab w:val="left" w:pos="5529"/>
          <w:tab w:val="left" w:pos="6430"/>
          <w:tab w:val="left" w:pos="7331"/>
          <w:tab w:val="left" w:pos="8232"/>
          <w:tab w:val="left" w:pos="9132"/>
        </w:tabs>
        <w:spacing w:before="0" w:after="0" w:line="510" w:lineRule="exact"/>
        <w:ind w:left="1026" w:right="977" w:firstLine="0"/>
      </w:pPr>
      <w:r>
        <w:drawing>
          <wp:anchor simplePos="0" relativeHeight="251659110" behindDoc="0" locked="0" layoutInCell="1" allowOverlap="1">
            <wp:simplePos x="0" y="0"/>
            <wp:positionH relativeFrom="page">
              <wp:posOffset>915167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27" name="Freeform 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9" behindDoc="0" locked="0" layoutInCell="1" allowOverlap="1">
            <wp:simplePos x="0" y="0"/>
            <wp:positionH relativeFrom="page">
              <wp:posOffset>1487147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28" name="Freeform 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8" behindDoc="0" locked="0" layoutInCell="1" allowOverlap="1">
            <wp:simplePos x="0" y="0"/>
            <wp:positionH relativeFrom="page">
              <wp:posOffset>2059127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29" name="Freeform 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7" behindDoc="0" locked="0" layoutInCell="1" allowOverlap="1">
            <wp:simplePos x="0" y="0"/>
            <wp:positionH relativeFrom="page">
              <wp:posOffset>2631107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0" name="Freeform 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6" behindDoc="0" locked="0" layoutInCell="1" allowOverlap="1">
            <wp:simplePos x="0" y="0"/>
            <wp:positionH relativeFrom="page">
              <wp:posOffset>3203087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1" name="Freeform 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5" behindDoc="0" locked="0" layoutInCell="1" allowOverlap="1">
            <wp:simplePos x="0" y="0"/>
            <wp:positionH relativeFrom="page">
              <wp:posOffset>3775067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2" name="Freeform 2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4" behindDoc="0" locked="0" layoutInCell="1" allowOverlap="1">
            <wp:simplePos x="0" y="0"/>
            <wp:positionH relativeFrom="page">
              <wp:posOffset>4347046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3" name="Freeform 2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3" behindDoc="0" locked="0" layoutInCell="1" allowOverlap="1">
            <wp:simplePos x="0" y="0"/>
            <wp:positionH relativeFrom="page">
              <wp:posOffset>4919026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4" name="Freeform 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2" behindDoc="0" locked="0" layoutInCell="1" allowOverlap="1">
            <wp:simplePos x="0" y="0"/>
            <wp:positionH relativeFrom="page">
              <wp:posOffset>5491006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5" name="Freeform 2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101" behindDoc="0" locked="0" layoutInCell="1" allowOverlap="1">
            <wp:simplePos x="0" y="0"/>
            <wp:positionH relativeFrom="page">
              <wp:posOffset>6062986</wp:posOffset>
            </wp:positionH>
            <wp:positionV relativeFrom="line">
              <wp:posOffset>82730</wp:posOffset>
            </wp:positionV>
            <wp:extent cx="581512" cy="19065"/>
            <wp:effectExtent l="0" t="0" r="0" b="0"/>
            <wp:wrapNone/>
            <wp:docPr id="236" name="Freeform 2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R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T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C1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V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S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N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M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A 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RS 	</w:t>
      </w:r>
      <w:r>
        <w:rPr lang="en-US" sz="18" baseline="0" dirty="0">
          <w:jc w:val="left"/>
          <w:rFonts w:ascii="Times New Roman" w:hAnsi="Times New Roman" w:cs="Times New Roman"/>
          <w:color w:val="000000"/>
          <w:sz w:val="18"/>
          <w:szCs w:val="18"/>
        </w:rPr>
        <w:t>C2  </w:t>
      </w:r>
      <w:r>
        <w:drawing>
          <wp:anchor simplePos="0" relativeHeight="251659090" behindDoc="0" locked="0" layoutInCell="1" allowOverlap="1">
            <wp:simplePos x="0" y="0"/>
            <wp:positionH relativeFrom="page">
              <wp:posOffset>915167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37" name="Freeform 2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0" behindDoc="0" locked="0" layoutInCell="1" allowOverlap="1">
            <wp:simplePos x="0" y="0"/>
            <wp:positionH relativeFrom="page">
              <wp:posOffset>915167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38" name="Freeform 2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9" behindDoc="0" locked="0" layoutInCell="1" allowOverlap="1">
            <wp:simplePos x="0" y="0"/>
            <wp:positionH relativeFrom="page">
              <wp:posOffset>1487147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39" name="Freeform 2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9" behindDoc="0" locked="0" layoutInCell="1" allowOverlap="1">
            <wp:simplePos x="0" y="0"/>
            <wp:positionH relativeFrom="page">
              <wp:posOffset>1487147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0" name="Freeform 2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8" behindDoc="0" locked="0" layoutInCell="1" allowOverlap="1">
            <wp:simplePos x="0" y="0"/>
            <wp:positionH relativeFrom="page">
              <wp:posOffset>2059127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8" behindDoc="0" locked="0" layoutInCell="1" allowOverlap="1">
            <wp:simplePos x="0" y="0"/>
            <wp:positionH relativeFrom="page">
              <wp:posOffset>2059127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7" behindDoc="0" locked="0" layoutInCell="1" allowOverlap="1">
            <wp:simplePos x="0" y="0"/>
            <wp:positionH relativeFrom="page">
              <wp:posOffset>2631107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7" behindDoc="0" locked="0" layoutInCell="1" allowOverlap="1">
            <wp:simplePos x="0" y="0"/>
            <wp:positionH relativeFrom="page">
              <wp:posOffset>2631107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6" behindDoc="0" locked="0" layoutInCell="1" allowOverlap="1">
            <wp:simplePos x="0" y="0"/>
            <wp:positionH relativeFrom="page">
              <wp:posOffset>3203087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6" behindDoc="0" locked="0" layoutInCell="1" allowOverlap="1">
            <wp:simplePos x="0" y="0"/>
            <wp:positionH relativeFrom="page">
              <wp:posOffset>3203087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5" behindDoc="0" locked="0" layoutInCell="1" allowOverlap="1">
            <wp:simplePos x="0" y="0"/>
            <wp:positionH relativeFrom="page">
              <wp:posOffset>3775067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5" behindDoc="0" locked="0" layoutInCell="1" allowOverlap="1">
            <wp:simplePos x="0" y="0"/>
            <wp:positionH relativeFrom="page">
              <wp:posOffset>3775067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4" behindDoc="0" locked="0" layoutInCell="1" allowOverlap="1">
            <wp:simplePos x="0" y="0"/>
            <wp:positionH relativeFrom="page">
              <wp:posOffset>4347046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4" behindDoc="0" locked="0" layoutInCell="1" allowOverlap="1">
            <wp:simplePos x="0" y="0"/>
            <wp:positionH relativeFrom="page">
              <wp:posOffset>4347046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0" name="Freeform 2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3" behindDoc="0" locked="0" layoutInCell="1" allowOverlap="1">
            <wp:simplePos x="0" y="0"/>
            <wp:positionH relativeFrom="page">
              <wp:posOffset>4919026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1" name="Freeform 2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3" behindDoc="0" locked="0" layoutInCell="1" allowOverlap="1">
            <wp:simplePos x="0" y="0"/>
            <wp:positionH relativeFrom="page">
              <wp:posOffset>4919026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2" name="Freeform 2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2" behindDoc="0" locked="0" layoutInCell="1" allowOverlap="1">
            <wp:simplePos x="0" y="0"/>
            <wp:positionH relativeFrom="page">
              <wp:posOffset>5491006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3" name="Freeform 2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2" behindDoc="0" locked="0" layoutInCell="1" allowOverlap="1">
            <wp:simplePos x="0" y="0"/>
            <wp:positionH relativeFrom="page">
              <wp:posOffset>5491006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4" name="Freeform 2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81" behindDoc="0" locked="0" layoutInCell="1" allowOverlap="1">
            <wp:simplePos x="0" y="0"/>
            <wp:positionH relativeFrom="page">
              <wp:posOffset>6062986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5" name="Freeform 2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71" behindDoc="0" locked="0" layoutInCell="1" allowOverlap="1">
            <wp:simplePos x="0" y="0"/>
            <wp:positionH relativeFrom="page">
              <wp:posOffset>6062986</wp:posOffset>
            </wp:positionH>
            <wp:positionV relativeFrom="line">
              <wp:posOffset>81768</wp:posOffset>
            </wp:positionV>
            <wp:extent cx="581512" cy="9532"/>
            <wp:effectExtent l="0" t="0" r="0" b="0"/>
            <wp:wrapNone/>
            <wp:docPr id="256" name="Freeform 2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9532"/>
                    </a:xfrm>
                    <a:custGeom>
                      <a:rect l="l" t="t" r="r" b="b"/>
                      <a:pathLst>
                        <a:path w="774700" h="12700">
                          <a:moveTo>
                            <a:pt x="0" y="12700"/>
                          </a:moveTo>
                          <a:lnTo>
                            <a:pt x="774700" y="127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0.0455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0.0391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0.0505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0.0870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0.1665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0.2842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0.1276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0.0409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0.0845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0.0740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9100" behindDoc="0" locked="0" layoutInCell="1" allowOverlap="1">
            <wp:simplePos x="0" y="0"/>
            <wp:positionH relativeFrom="page">
              <wp:posOffset>915167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57" name="Freeform 2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9" behindDoc="0" locked="0" layoutInCell="1" allowOverlap="1">
            <wp:simplePos x="0" y="0"/>
            <wp:positionH relativeFrom="page">
              <wp:posOffset>1487147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58" name="Freeform 2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8" behindDoc="0" locked="0" layoutInCell="1" allowOverlap="1">
            <wp:simplePos x="0" y="0"/>
            <wp:positionH relativeFrom="page">
              <wp:posOffset>2059127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59" name="Freeform 2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7" behindDoc="0" locked="0" layoutInCell="1" allowOverlap="1">
            <wp:simplePos x="0" y="0"/>
            <wp:positionH relativeFrom="page">
              <wp:posOffset>2631107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0" name="Freeform 2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6" behindDoc="0" locked="0" layoutInCell="1" allowOverlap="1">
            <wp:simplePos x="0" y="0"/>
            <wp:positionH relativeFrom="page">
              <wp:posOffset>3203087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1" name="Freeform 2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5" behindDoc="0" locked="0" layoutInCell="1" allowOverlap="1">
            <wp:simplePos x="0" y="0"/>
            <wp:positionH relativeFrom="page">
              <wp:posOffset>3775067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2" name="Freeform 2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4" behindDoc="0" locked="0" layoutInCell="1" allowOverlap="1">
            <wp:simplePos x="0" y="0"/>
            <wp:positionH relativeFrom="page">
              <wp:posOffset>4347046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3" name="Freeform 2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3" behindDoc="0" locked="0" layoutInCell="1" allowOverlap="1">
            <wp:simplePos x="0" y="0"/>
            <wp:positionH relativeFrom="page">
              <wp:posOffset>4919026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4" name="Freeform 2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2" behindDoc="0" locked="0" layoutInCell="1" allowOverlap="1">
            <wp:simplePos x="0" y="0"/>
            <wp:positionH relativeFrom="page">
              <wp:posOffset>5491006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5" name="Freeform 2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9091" behindDoc="0" locked="0" layoutInCell="1" allowOverlap="1">
            <wp:simplePos x="0" y="0"/>
            <wp:positionH relativeFrom="page">
              <wp:posOffset>6062986</wp:posOffset>
            </wp:positionH>
            <wp:positionV relativeFrom="paragraph">
              <wp:posOffset>80865</wp:posOffset>
            </wp:positionV>
            <wp:extent cx="581512" cy="19065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1512" cy="19065"/>
                    </a:xfrm>
                    <a:custGeom>
                      <a:rect l="l" t="t" r="r" b="b"/>
                      <a:pathLst>
                        <a:path w="774700" h="25400">
                          <a:moveTo>
                            <a:pt x="0" y="25400"/>
                          </a:moveTo>
                          <a:lnTo>
                            <a:pt x="774700" y="25400"/>
                          </a:lnTo>
                          <a:lnTo>
                            <a:pt x="7747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32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0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4.6 Results and Analysis  </w:t>
      </w:r>
      <w:r/>
    </w:p>
    <w:p>
      <w:pPr>
        <w:rPr>
          <w:rFonts w:ascii="Times New Roman" w:hAnsi="Times New Roman" w:cs="Times New Roman"/>
          <w:color w:val="010302"/>
        </w:rPr>
        <w:spacing w:before="120" w:after="0" w:line="266" w:lineRule="exact"/>
        <w:ind w:left="1561" w:right="1258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Table 1, we derive the weights corresponding to the illustrative example.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now define the index score for each summer job according to the following formula:  </w:t>
      </w:r>
      <w:r/>
    </w:p>
    <w:p>
      <w:pPr>
        <w:spacing w:after="20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1096294</wp:posOffset>
            </wp:positionH>
            <wp:positionV relativeFrom="paragraph">
              <wp:posOffset>52555</wp:posOffset>
            </wp:positionV>
            <wp:extent cx="5367077" cy="190659"/>
            <wp:effectExtent l="0" t="0" r="0" b="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>
                      <a:picLocks noChangeAspect="0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67077" cy="190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or in a more condense way:  </w:t>
      </w:r>
      <w:r/>
    </w:p>
    <w:p>
      <w:pPr>
        <w:spacing w:after="1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3317483</wp:posOffset>
            </wp:positionH>
            <wp:positionV relativeFrom="paragraph">
              <wp:posOffset>42781</wp:posOffset>
            </wp:positionV>
            <wp:extent cx="848436" cy="419451"/>
            <wp:effectExtent l="0" t="0" r="0" b="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>
                      <a:picLocks noChangeAspect="0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48436" cy="419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tabs>
          <w:tab w:val="left" w:pos="2586"/>
          <w:tab w:val="left" w:pos="6460"/>
        </w:tabs>
        <w:spacing w:before="0" w:after="0" w:line="315" w:lineRule="exact"/>
        <w:ind w:left="1641" w:right="817" w:firstLine="4428"/>
      </w:pPr>
      <w:r/>
      <w:r>
        <w:rPr lang="en-US" sz="24" baseline="0" dirty="0">
          <w:jc w:val="left"/>
          <w:rFonts w:ascii="Times New Roman" w:hAnsi="Times New Roman" w:cs="Times New Roman"/>
          <w:color w:val="666666"/>
          <w:sz w:val="24"/>
          <w:szCs w:val="24"/>
        </w:rPr>
        <w:t>                                                         </w:t>
      </w:r>
      <w:r>
        <w:rPr lang="en-US" sz="24" baseline="0" dirty="0">
          <w:jc w:val="left"/>
          <w:rFonts w:ascii="Arial" w:hAnsi="Arial" w:cs="Arial"/>
          <w:color w:val="666666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(6.1)  </w:t>
      </w:r>
      <w:r>
        <w:drawing>
          <wp:anchor simplePos="0" relativeHeight="251659173" behindDoc="0" locked="0" layoutInCell="1" allowOverlap="1">
            <wp:simplePos x="0" y="0"/>
            <wp:positionH relativeFrom="page">
              <wp:posOffset>1801736</wp:posOffset>
            </wp:positionH>
            <wp:positionV relativeFrom="line">
              <wp:posOffset>18979</wp:posOffset>
            </wp:positionV>
            <wp:extent cx="152527" cy="152527"/>
            <wp:effectExtent l="0" t="0" r="0" b="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>
                      <a:picLocks noChangeAspect="0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527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9174" behindDoc="0" locked="0" layoutInCell="1" allowOverlap="1">
            <wp:simplePos x="0" y="0"/>
            <wp:positionH relativeFrom="page">
              <wp:posOffset>4223117</wp:posOffset>
            </wp:positionH>
            <wp:positionV relativeFrom="line">
              <wp:posOffset>18979</wp:posOffset>
            </wp:positionV>
            <wp:extent cx="190659" cy="181126"/>
            <wp:effectExtent l="0" t="0" r="0" b="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>
                      <a:picLocks noChangeAspect="0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0659" cy="18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where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the final weight for indexes j, and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the normalized value of indexes j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job i.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0" w:lineRule="exact"/>
        <w:ind w:left="921" w:right="817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Accordingly, the higher the final score is, the better the summer job is for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individual. For our summer job list (see Appendix B), we compute that the job with the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15" w:lineRule="exact"/>
        <w:ind w:left="921" w:right="81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highest index score is an online translator, which has an index score of 0.784. The values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 summer jobs calculated from our model for Christopher can be seen in the graph below: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>
                      <a:picLocks noChangeAspect="0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-310347</wp:posOffset>
            </wp:positionV>
            <wp:extent cx="12700" cy="12700"/>
            <wp:effectExtent l="0" t="0" r="0" b="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>
                      <a:picLocks noChangeAspect="0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14 of 25  </w:t>
      </w:r>
      <w:r/>
    </w:p>
    <w:p>
      <w:pPr>
        <w:spacing w:after="1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65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5.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Job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Scores for Christopher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1105827</wp:posOffset>
            </wp:positionH>
            <wp:positionV relativeFrom="paragraph">
              <wp:posOffset>-841703</wp:posOffset>
            </wp:positionV>
            <wp:extent cx="5338479" cy="4289849"/>
            <wp:effectExtent l="0" t="0" r="0" b="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>
                      <a:picLocks noChangeAspect="0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38479" cy="4289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4.7 K-Means Clustering  </w:t>
      </w:r>
      <w:r/>
    </w:p>
    <w:p>
      <w:pPr>
        <w:rPr>
          <w:rFonts w:ascii="Times New Roman" w:hAnsi="Times New Roman" w:cs="Times New Roman"/>
          <w:color w:val="010302"/>
        </w:rPr>
        <w:spacing w:before="120" w:after="0" w:line="266" w:lineRule="exact"/>
        <w:ind w:left="1561" w:right="116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Oftentimes, we want more than the one single best job. Rather, we want a cluster of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4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possible options. After using the AHP model and Entropy Weight method to assess the ideal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summer job for a student, we use K-means clustering to further determine the exact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classification of the student’s ideal summer job. The advantages of K-means are its simplicity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 implementation, scalability, speed of convergence and adaptability to sparse data [9].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30" w:lineRule="exact"/>
        <w:ind w:left="921" w:right="84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Using the Euclidean Distance formula as the criteria for comparing similarity and distance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between value K and each point, we apply SSE (sum of squared errors) to determine the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exact value of K. 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2583442</wp:posOffset>
            </wp:positionH>
            <wp:positionV relativeFrom="paragraph">
              <wp:posOffset>43156</wp:posOffset>
            </wp:positionV>
            <wp:extent cx="2392782" cy="295522"/>
            <wp:effectExtent l="0" t="0" r="0" b="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>
                      <a:picLocks noChangeAspect="0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92782" cy="295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3107757</wp:posOffset>
            </wp:positionH>
            <wp:positionV relativeFrom="paragraph">
              <wp:posOffset>64421</wp:posOffset>
            </wp:positionV>
            <wp:extent cx="1744538" cy="486182"/>
            <wp:effectExtent l="0" t="0" r="0" b="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>
                      <a:picLocks noChangeAspect="0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44538" cy="486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6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17" w:firstLine="5509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(7.1)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When k, the number of clusters, increases, the clusters will be divided into more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18" w:after="0" w:line="315" w:lineRule="exact"/>
        <w:ind w:left="921" w:right="81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precise groups that have higher clustering level. Thus SSE will gradually decrease.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Furthermore, when k is less than the real optimal number of clusters, SSE decreases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substantially since an increase in k will significantly increase the aggregation of the clusters.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However, when k reaches the true cluster number, the return of the aggregation level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clusters will become rapidly smaller. Hence the decline of SSE is dramatically reduced,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-310349</wp:posOffset>
            </wp:positionV>
            <wp:extent cx="12700" cy="12700"/>
            <wp:effectExtent l="0" t="0" r="0" b="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>
                      <a:picLocks noChangeAspect="0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5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-310349</wp:posOffset>
            </wp:positionV>
            <wp:extent cx="12700" cy="12700"/>
            <wp:effectExtent l="0" t="0" r="0" b="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>
                      <a:picLocks noChangeAspect="0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15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101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moving closer toward constant as higher k values. Below is the graph of SSE versus k using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final scores of summer jobs previously presented:  </w:t>
      </w: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2992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6.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Relationship between SSE and K-values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1706406</wp:posOffset>
            </wp:positionH>
            <wp:positionV relativeFrom="paragraph">
              <wp:posOffset>-491308</wp:posOffset>
            </wp:positionV>
            <wp:extent cx="4137321" cy="3098224"/>
            <wp:effectExtent l="0" t="0" r="0" b="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>
                      <a:picLocks noChangeAspect="0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37321" cy="3098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1666" w:right="1025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From the graph above, it is evident that SSE decreases with the increases in k value,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51" w:right="854" w:firstLine="1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the change of gradient is the greatest from k=2 to k=3, thus we choose k=3 as the final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number of clusters. After applying the K-means clustering, we get the recommended list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Christopher’s summer list, which is the cluster that has the highest center. Finally, we use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deterministic variables mentioned earlier to eliminate undesirable jobs which in this case 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age requirement. Following is the final outcome of recommended jobs for Christopher:   </w:t>
      </w:r>
      <w:r/>
    </w:p>
    <w:p>
      <w:pPr>
        <w:spacing w:after="1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21" w:lineRule="exact"/>
        <w:ind w:left="2707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Figure 7.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Scatter-plot for clusters of Christopher’s summer jobs  </w:t>
      </w:r>
      <w:r>
        <w:drawing>
          <wp:anchor simplePos="0" relativeHeight="251658281" behindDoc="0" locked="0" layoutInCell="1" allowOverlap="1">
            <wp:simplePos x="0" y="0"/>
            <wp:positionH relativeFrom="page">
              <wp:posOffset>1916132</wp:posOffset>
            </wp:positionH>
            <wp:positionV relativeFrom="paragraph">
              <wp:posOffset>248832</wp:posOffset>
            </wp:positionV>
            <wp:extent cx="4184986" cy="3126823"/>
            <wp:effectExtent l="0" t="0" r="0" b="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>
                      <a:picLocks noChangeAspect="0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84986" cy="3126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-310351</wp:posOffset>
            </wp:positionV>
            <wp:extent cx="12700" cy="12700"/>
            <wp:effectExtent l="0" t="0" r="0" b="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>
                      <a:picLocks noChangeAspect="0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16 of 25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1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341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Table 5.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Best summer job cluster for Christopher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2640640</wp:posOffset>
            </wp:positionH>
            <wp:positionV relativeFrom="paragraph">
              <wp:posOffset>-131426</wp:posOffset>
            </wp:positionV>
            <wp:extent cx="2726437" cy="1439482"/>
            <wp:effectExtent l="0" t="0" r="0" b="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>
                      <a:picLocks noChangeAspect="0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26437" cy="1439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98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Indeed, this job list supports our initial hypothesis about Christopher, who values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experience and company more than income. Jobs such as data analyst, research assistant, and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98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internship in a bank are the kinds of jobs that Christopher values, as they are often associated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 larger companies and more advanced skills. This in turn validates our model.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5. Testing the Models (Question 3)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110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the previous section, we explain our development of basic models and their quick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2" w:lineRule="exact"/>
        <w:ind w:left="921" w:right="88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application on one fictional individual Christopher. In this section, nine other representative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fictional characters are considered and tested against the previously developed mathematical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models. While it is impossible to cover the entire high school student population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8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demographic and preference using only ten characters, we develop our subjects to be as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consistent and diverse as possible, allowing us to better examine the usefulness of our model.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first provide our rationale and descriptions for the fictional characters and then explain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model’s efficacy.  </w:t>
      </w:r>
      <w:r/>
    </w:p>
    <w:p>
      <w:pPr>
        <w:spacing w:after="10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5.1 Fictional Characters Development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overarching rationale for the fictional characters is to make them as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8" w:lineRule="exact"/>
        <w:ind w:left="921" w:right="865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representative as possible. High school students have different socioeconomic backgrounds,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abilities, ages, and personal goals for doing summer jobs. In developing our fictional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characters’ profiles, we consider how different students may place different relative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importance on various variables. The comparison matrices and weightings for each variable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our fictional characters are summarized by Appendix A. Below we provide a basic profile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each fictional character (numbers in the parentheses indicate their age).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0" w:after="0" w:line="315" w:lineRule="exact"/>
        <w:ind w:left="1641" w:right="865" w:hanging="36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Anna (16) is a high school student interested in making more money. She doesn’t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really care about the type of company she will be working for. She does pay attention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her safety and comfort during the job, in addition to income.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2.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Betty (17) is a high school junior whose primary concern is comfort. Her second  </w:t>
      </w:r>
      <w:r/>
    </w:p>
    <w:p>
      <w:pPr>
        <w:rPr>
          <w:rFonts w:ascii="Times New Roman" w:hAnsi="Times New Roman" w:cs="Times New Roman"/>
          <w:color w:val="010302"/>
        </w:rPr>
        <w:spacing w:before="18" w:after="0" w:line="315" w:lineRule="exact"/>
        <w:ind w:left="1641" w:right="865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largest focus is income. Nevertheless, she doesn’t mind how skillful or large her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job/company would be.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tabs>
          <w:tab w:val="left" w:pos="1641"/>
        </w:tabs>
        <w:spacing w:before="0" w:after="0" w:line="315" w:lineRule="exact"/>
        <w:ind w:left="1641" w:right="865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3.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Christopher (Sample case described in the previous sections)(18) has a keen focus on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company. He is not particularly interested in the income or skill that he will gain; it 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experience that appeals to him.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-310352</wp:posOffset>
            </wp:positionV>
            <wp:extent cx="12700" cy="12700"/>
            <wp:effectExtent l="0" t="0" r="0" b="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>
                      <a:picLocks noChangeAspect="0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17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0" w:after="0" w:line="315" w:lineRule="exact"/>
        <w:ind w:left="1641" w:right="837" w:hanging="36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4.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David (15) pays a great deal to risks. Given the unprecedented circumstances of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COVID-19, his top priorities are safety and comfort. He does not care about how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much he will earn or what company he works at -- safety comes first!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6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5.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Erik (18) is an advanced high schooler interested in advancing his skills. At the same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3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time, he would also like to make more money for himself. As a hard-working student,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his considerations for risks and comforts are minimal.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6.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Fiona (17) also focuses on the company she would work at. But she also wants to earn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3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sufficient money for her summer fun time. Fiona isn’t really worried about the skills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she may gain; her emphasis goes to company, income, and comfort.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18" w:after="0" w:line="315" w:lineRule="exact"/>
        <w:ind w:left="1641" w:right="837" w:hanging="36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7.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Gary (16) is a high school student who focuses on the job’s risks and safety. His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secondary consideration is the size of the firm. And frankly, he doesn’t care too much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about other things he will gain. He just wants a safe job for the summer.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8.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Henry (18) prioritizes income and company. In fact, due to his poor socioeconomic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2" w:lineRule="exact"/>
        <w:ind w:left="1641" w:right="837" w:firstLine="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background, his emphasis on income is the highest among all our fictional characters.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He is relatively unconcerned about the risks associated with the job, as long as he can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earn money for his family.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9.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Iris (15) is a high school student who focuses on skill and comfort of the job. For her,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281" w:right="837" w:firstLine="36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income isn’t essential. Gaining skills from a big company is what she wants. 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10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Jacky (17) would love to make more money over the summer. His primary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3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consideration is thus income. He values his secondary considerations, risks and skills,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equally. While Jacky wants to maximize his income, however, he doesn’t care too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much about the size of his company.</w:t>
      </w:r>
      <w:r>
        <w:rPr lang="en-US" sz="24" baseline="0" dirty="0">
          <w:jc w:val="left"/>
          <w:rFonts w:ascii="Times New Roman" w:hAnsi="Times New Roman" w:cs="Times New Roman"/>
          <w:color w:val="FF0000"/>
          <w:sz w:val="24"/>
          <w:szCs w:val="24"/>
        </w:rPr>
        <w:t>  </w:t>
      </w:r>
      <w:r/>
    </w:p>
    <w:p>
      <w:pPr>
        <w:spacing w:after="10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5.2 Results and Analysis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03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Similar to how we apply the AHP model, entropy system, and deterministic variables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923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on the example character Christopher, we now apply the same models on these characters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test the results. The results are summarized below: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2432" w:right="2494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Table 6. </w:t>
      </w:r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​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Best summer job clusters for all fictional characters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1506213</wp:posOffset>
            </wp:positionH>
            <wp:positionV relativeFrom="paragraph">
              <wp:posOffset>-481527</wp:posOffset>
            </wp:positionV>
            <wp:extent cx="4537706" cy="2650173"/>
            <wp:effectExtent l="0" t="0" r="0" b="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>
                      <a:picLocks noChangeAspect="0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37706" cy="2650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6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315" w:lineRule="exact"/>
        <w:ind w:left="841" w:right="1345" w:firstLine="72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It is interesting to notice that there is a huge similarity between these ten fictional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characters. For most of them, the jobs in the recommending clusters are tending to have a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18 of 25  </w:t>
      </w:r>
      <w:r/>
    </w:p>
    <w:p>
      <w:pPr>
        <w:spacing w:after="17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relatively high ability index. This is because we consider the ability requirement as part of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0" w:lineRule="exact"/>
        <w:ind w:left="921" w:right="892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evaluation indexes which jobs that have a high ability requirement would much likely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appear in the final recommendation. In addition, we can conclude that for jobs that appear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several times like “tutor,” “online translator,” and “freelance writer,” they should become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top-list summer jobs for a typical high school student.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6. The Optimized Model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0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optimization of our above model focuses on the input information from our high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school student user. Given that our target audience are high school students, it is unrealistic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expect them to compute their comparison matrix and input it completely accurately. It is very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likely that the resulting input may be inconsistent; this will force the user to reenter the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information, causing inconvenience.  </w:t>
      </w:r>
      <w:r/>
    </w:p>
    <w:p>
      <w:pPr>
        <w:rPr>
          <w:rFonts w:ascii="Times New Roman" w:hAnsi="Times New Roman" w:cs="Times New Roman"/>
          <w:color w:val="010302"/>
        </w:rPr>
        <w:spacing w:before="18" w:after="0" w:line="315" w:lineRule="exact"/>
        <w:ind w:left="921" w:right="824" w:firstLine="72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order to address comparison matrices that do not meet the consistency criterion, we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 modify these to make them consistent based on the original information given.  </w:t>
      </w:r>
      <w:r/>
    </w:p>
    <w:p>
      <w:pPr>
        <w:spacing w:after="8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6.1 Model Construction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977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will first introduce the algorithm of our optimized model. Define the cosine value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613"/>
        </w:tabs>
        <w:spacing w:before="0" w:after="0" w:line="330" w:lineRule="exact"/>
        <w:ind w:left="921" w:right="837" w:firstLine="0"/>
      </w:pPr>
      <w:r>
        <w:drawing>
          <wp:anchor simplePos="0" relativeHeight="251658383" behindDoc="0" locked="0" layoutInCell="1" allowOverlap="1">
            <wp:simplePos x="0" y="0"/>
            <wp:positionH relativeFrom="page">
              <wp:posOffset>3937127</wp:posOffset>
            </wp:positionH>
            <wp:positionV relativeFrom="line">
              <wp:posOffset>53263</wp:posOffset>
            </wp:positionV>
            <wp:extent cx="2478579" cy="219258"/>
            <wp:effectExtent l="0" t="0" r="0" b="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>
                      <a:picLocks noChangeAspect="0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78579" cy="219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 the angle between two n-dimensional vectors,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 as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following: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2078193</wp:posOffset>
            </wp:positionH>
            <wp:positionV relativeFrom="paragraph">
              <wp:posOffset>-132506</wp:posOffset>
            </wp:positionV>
            <wp:extent cx="2564376" cy="1039096"/>
            <wp:effectExtent l="0" t="0" r="0" b="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>
                      <a:picLocks noChangeAspect="0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64376" cy="1039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2362"/>
        </w:tabs>
        <w:spacing w:before="0" w:after="0" w:line="315" w:lineRule="exact"/>
        <w:ind w:left="921" w:right="827" w:firstLine="5899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</w:t>
      </w:r>
      <w:r>
        <w:rPr lang="en-US" sz="24" baseline="0" dirty="0">
          <w:jc w:val="left"/>
          <w:rFonts w:ascii="MS Gothic" w:hAnsi="MS Gothic" w:cs="MS Gothic"/>
          <w:color w:val="000000"/>
          <w:sz w:val="24"/>
          <w:szCs w:val="24"/>
        </w:rPr>
        <w:t>（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1.1</w:t>
      </w:r>
      <w:r>
        <w:rPr lang="en-US" sz="24" baseline="0" dirty="0">
          <w:jc w:val="left"/>
          <w:rFonts w:ascii="MS Gothic" w:hAnsi="MS Gothic" w:cs="MS Gothic"/>
          <w:color w:val="000000"/>
          <w:sz w:val="24"/>
          <w:szCs w:val="24"/>
        </w:rPr>
        <w:t>）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drawing>
          <wp:anchor simplePos="0" relativeHeight="251658384" behindDoc="0" locked="0" layoutInCell="1" allowOverlap="1">
            <wp:simplePos x="0" y="0"/>
            <wp:positionH relativeFrom="page">
              <wp:posOffset>1344152</wp:posOffset>
            </wp:positionH>
            <wp:positionV relativeFrom="line">
              <wp:posOffset>48194</wp:posOffset>
            </wp:positionV>
            <wp:extent cx="467116" cy="162060"/>
            <wp:effectExtent l="0" t="0" r="0" b="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>
                      <a:picLocks noChangeAspect="0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7116" cy="16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where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denotes the inner product of the two vectors T and U. Therefore, any two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vectors correspond to one unique angle. Let A be some comparison matrix, such that its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4835"/>
          <w:tab w:val="left" w:pos="7488"/>
        </w:tabs>
        <w:spacing w:before="158" w:after="0" w:line="315" w:lineRule="exact"/>
        <w:ind w:left="921" w:right="827" w:firstLine="0"/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2097259</wp:posOffset>
            </wp:positionH>
            <wp:positionV relativeFrom="line">
              <wp:posOffset>34122</wp:posOffset>
            </wp:positionV>
            <wp:extent cx="1286954" cy="228791"/>
            <wp:effectExtent l="0" t="0" r="0" b="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>
                      <a:picLocks noChangeAspect="0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86954" cy="228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26" behindDoc="0" locked="0" layoutInCell="1" allowOverlap="1">
            <wp:simplePos x="0" y="0"/>
            <wp:positionH relativeFrom="page">
              <wp:posOffset>4041990</wp:posOffset>
            </wp:positionH>
            <wp:positionV relativeFrom="line">
              <wp:posOffset>110396</wp:posOffset>
            </wp:positionV>
            <wp:extent cx="1020030" cy="152527"/>
            <wp:effectExtent l="0" t="0" r="0" b="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>
                      <a:picLocks noChangeAspect="0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20030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normalized matrix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, where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are n-dimensional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vectors. Therefore, the the normalized eigenvector of matrix C can be represented as:  </w:t>
      </w:r>
      <w:r/>
    </w:p>
    <w:p>
      <w:pPr>
        <w:spacing w:after="12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3470011</wp:posOffset>
            </wp:positionH>
            <wp:positionV relativeFrom="paragraph">
              <wp:posOffset>52707</wp:posOffset>
            </wp:positionV>
            <wp:extent cx="791238" cy="409918"/>
            <wp:effectExtent l="0" t="0" r="0" b="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>
                      <a:picLocks noChangeAspect="0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91238" cy="409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tabs>
          <w:tab w:val="left" w:pos="3126"/>
          <w:tab w:val="left" w:pos="4962"/>
          <w:tab w:val="left" w:pos="6220"/>
          <w:tab w:val="left" w:pos="7510"/>
        </w:tabs>
        <w:spacing w:before="0" w:after="0" w:line="397" w:lineRule="exact"/>
        <w:ind w:left="921" w:right="827" w:firstLine="3933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	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                      </w:t>
      </w:r>
      <w:r>
        <w:rPr lang="en-US" sz="24" baseline="0" dirty="0">
          <w:jc w:val="left"/>
          <w:rFonts w:ascii="MS Gothic" w:hAnsi="MS Gothic" w:cs="MS Gothic"/>
          <w:color w:val="000000"/>
          <w:sz w:val="24"/>
          <w:szCs w:val="24"/>
        </w:rPr>
        <w:t>（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1.2</w:t>
      </w:r>
      <w:r>
        <w:rPr lang="en-US" sz="24" baseline="0" dirty="0">
          <w:jc w:val="left"/>
          <w:rFonts w:ascii="MS Gothic" w:hAnsi="MS Gothic" w:cs="MS Gothic"/>
          <w:color w:val="000000"/>
          <w:sz w:val="24"/>
          <w:szCs w:val="24"/>
        </w:rPr>
        <w:t>）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drawing>
          <wp:anchor simplePos="0" relativeHeight="251658339" behindDoc="0" locked="0" layoutInCell="1" allowOverlap="1">
            <wp:simplePos x="0" y="0"/>
            <wp:positionH relativeFrom="page">
              <wp:posOffset>3832264</wp:posOffset>
            </wp:positionH>
            <wp:positionV relativeFrom="line">
              <wp:posOffset>7480</wp:posOffset>
            </wp:positionV>
            <wp:extent cx="1248822" cy="200192"/>
            <wp:effectExtent l="0" t="0" r="0" b="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>
                      <a:picLocks noChangeAspect="0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48822" cy="200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If C is completely identical, then by definition 	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If C is not completely  </w:t>
      </w:r>
      <w:r>
        <w:drawing>
          <wp:anchor simplePos="0" relativeHeight="251658345" behindDoc="0" locked="0" layoutInCell="1" allowOverlap="1">
            <wp:simplePos x="0" y="0"/>
            <wp:positionH relativeFrom="page">
              <wp:posOffset>2154457</wp:posOffset>
            </wp:positionH>
            <wp:positionV relativeFrom="line">
              <wp:posOffset>55148</wp:posOffset>
            </wp:positionV>
            <wp:extent cx="142994" cy="152527"/>
            <wp:effectExtent l="0" t="0" r="0" b="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>
                      <a:picLocks noChangeAspect="0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2994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6" behindDoc="0" locked="0" layoutInCell="1" allowOverlap="1">
            <wp:simplePos x="0" y="0"/>
            <wp:positionH relativeFrom="page">
              <wp:posOffset>3374681</wp:posOffset>
            </wp:positionH>
            <wp:positionV relativeFrom="line">
              <wp:posOffset>64685</wp:posOffset>
            </wp:positionV>
            <wp:extent cx="85796" cy="142994"/>
            <wp:effectExtent l="0" t="0" r="0" b="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>
                      <a:picLocks noChangeAspect="0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identical, then each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can be related to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 a similarity proportion, which can be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5442"/>
          <w:tab w:val="left" w:pos="7425"/>
        </w:tabs>
        <w:spacing w:before="0" w:after="0" w:line="360" w:lineRule="exact"/>
        <w:ind w:left="921" w:right="827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measured by the angle between the vectors. Since inconsistency in the comparison matrix is  </w:t>
      </w:r>
      <w:r>
        <w:drawing>
          <wp:anchor simplePos="0" relativeHeight="251658354" behindDoc="0" locked="0" layoutInCell="1" allowOverlap="1">
            <wp:simplePos x="0" y="0"/>
            <wp:positionH relativeFrom="page">
              <wp:posOffset>3622538</wp:posOffset>
            </wp:positionH>
            <wp:positionV relativeFrom="line">
              <wp:posOffset>34827</wp:posOffset>
            </wp:positionV>
            <wp:extent cx="142994" cy="152527"/>
            <wp:effectExtent l="0" t="0" r="0" b="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>
                      <a:picLocks noChangeAspect="0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2994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4938092</wp:posOffset>
            </wp:positionH>
            <wp:positionV relativeFrom="line">
              <wp:posOffset>44365</wp:posOffset>
            </wp:positionV>
            <wp:extent cx="85796" cy="142994"/>
            <wp:effectExtent l="0" t="0" r="0" b="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>
                      <a:picLocks noChangeAspect="0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mostly caused by stochastic disturbance, so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distributes around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 the center. If we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989"/>
          <w:tab w:val="left" w:pos="2548"/>
          <w:tab w:val="left" w:pos="6545"/>
          <w:tab w:val="left" w:pos="8086"/>
        </w:tabs>
        <w:spacing w:before="19" w:after="0" w:line="360" w:lineRule="exact"/>
        <w:ind w:left="921" w:right="827" w:firstLine="0"/>
      </w:pPr>
      <w:r>
        <w:drawing>
          <wp:anchor simplePos="0" relativeHeight="251658364" behindDoc="0" locked="0" layoutInCell="1" allowOverlap="1">
            <wp:simplePos x="0" y="0"/>
            <wp:positionH relativeFrom="page">
              <wp:posOffset>4356579</wp:posOffset>
            </wp:positionH>
            <wp:positionV relativeFrom="line">
              <wp:posOffset>46891</wp:posOffset>
            </wp:positionV>
            <wp:extent cx="114395" cy="152527"/>
            <wp:effectExtent l="0" t="0" r="0" b="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>
                      <a:picLocks noChangeAspect="0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4395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1487147</wp:posOffset>
            </wp:positionH>
            <wp:positionV relativeFrom="line">
              <wp:posOffset>56429</wp:posOffset>
            </wp:positionV>
            <wp:extent cx="85796" cy="142994"/>
            <wp:effectExtent l="0" t="0" r="0" b="0"/>
            <wp:wrapNone/>
            <wp:docPr id="296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6" name="Picture 292"/>
                    <pic:cNvPicPr>
                      <a:picLocks noChangeAspect="0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4718833</wp:posOffset>
            </wp:positionH>
            <wp:positionV relativeFrom="line">
              <wp:posOffset>85028</wp:posOffset>
            </wp:positionV>
            <wp:extent cx="724507" cy="114395"/>
            <wp:effectExtent l="0" t="0" r="0" b="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>
                      <a:picLocks noChangeAspect="0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24507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consider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the ideal estimation value, then we define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as the angle  </w:t>
      </w:r>
      <w:r>
        <w:drawing>
          <wp:anchor simplePos="0" relativeHeight="251658371" behindDoc="0" locked="0" layoutInCell="1" allowOverlap="1">
            <wp:simplePos x="0" y="0"/>
            <wp:positionH relativeFrom="page">
              <wp:posOffset>1439482</wp:posOffset>
            </wp:positionH>
            <wp:positionV relativeFrom="line">
              <wp:posOffset>34820</wp:posOffset>
            </wp:positionV>
            <wp:extent cx="142994" cy="152527"/>
            <wp:effectExtent l="0" t="0" r="0" b="0"/>
            <wp:wrapNone/>
            <wp:docPr id="298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8" name="Picture 293"/>
                    <pic:cNvPicPr>
                      <a:picLocks noChangeAspect="0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2994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1839868</wp:posOffset>
            </wp:positionH>
            <wp:positionV relativeFrom="line">
              <wp:posOffset>44358</wp:posOffset>
            </wp:positionV>
            <wp:extent cx="85796" cy="142994"/>
            <wp:effectExtent l="0" t="0" r="0" b="0"/>
            <wp:wrapNone/>
            <wp:docPr id="299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99" name="Picture 292"/>
                    <pic:cNvPicPr>
                      <a:picLocks noChangeAspect="0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between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Subsequently, we define the following quantity: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81" behindDoc="0" locked="0" layoutInCell="1" allowOverlap="1">
            <wp:simplePos x="0" y="0"/>
            <wp:positionH relativeFrom="page">
              <wp:posOffset>2735970</wp:posOffset>
            </wp:positionH>
            <wp:positionV relativeFrom="paragraph">
              <wp:posOffset>43027</wp:posOffset>
            </wp:positionV>
            <wp:extent cx="2364183" cy="495715"/>
            <wp:effectExtent l="0" t="0" r="0" b="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>
                      <a:picLocks noChangeAspect="0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64183" cy="49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0" w:after="0" w:line="266" w:lineRule="exact"/>
        <w:ind w:left="75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                   </w:t>
      </w:r>
      <w:r>
        <w:rPr lang="en-US" sz="24" baseline="0" dirty="0">
          <w:jc w:val="left"/>
          <w:rFonts w:ascii="MS Gothic" w:hAnsi="MS Gothic" w:cs="MS Gothic"/>
          <w:color w:val="000000"/>
          <w:sz w:val="24"/>
          <w:szCs w:val="24"/>
        </w:rPr>
        <w:t>（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1.3</w:t>
      </w:r>
      <w:r>
        <w:rPr lang="en-US" sz="24" baseline="0" dirty="0">
          <w:jc w:val="left"/>
          <w:rFonts w:ascii="MS Gothic" w:hAnsi="MS Gothic" w:cs="MS Gothic"/>
          <w:color w:val="000000"/>
          <w:sz w:val="24"/>
          <w:szCs w:val="24"/>
        </w:rPr>
        <w:t>）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19 of 25  </w:t>
      </w:r>
      <w:r/>
    </w:p>
    <w:p>
      <w:pPr>
        <w:spacing w:after="15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1808"/>
          <w:tab w:val="left" w:pos="2161"/>
          <w:tab w:val="left" w:pos="3232"/>
          <w:tab w:val="left" w:pos="4788"/>
          <w:tab w:val="left" w:pos="6010"/>
          <w:tab w:val="left" w:pos="6377"/>
          <w:tab w:val="left" w:pos="6430"/>
          <w:tab w:val="left" w:pos="8450"/>
          <w:tab w:val="left" w:pos="9112"/>
        </w:tabs>
        <w:spacing w:before="0" w:after="0" w:line="345" w:lineRule="exact"/>
        <w:ind w:left="921" w:right="864" w:firstLine="0"/>
        <w:jc w:val="both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3212620</wp:posOffset>
            </wp:positionH>
            <wp:positionV relativeFrom="line">
              <wp:posOffset>34187</wp:posOffset>
            </wp:positionV>
            <wp:extent cx="142994" cy="152527"/>
            <wp:effectExtent l="0" t="0" r="0" b="0"/>
            <wp:wrapNone/>
            <wp:docPr id="30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1" name="Picture 291"/>
                    <pic:cNvPicPr>
                      <a:picLocks noChangeAspect="0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2994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6" behindDoc="0" locked="0" layoutInCell="1" allowOverlap="1">
            <wp:simplePos x="0" y="0"/>
            <wp:positionH relativeFrom="page">
              <wp:posOffset>5538671</wp:posOffset>
            </wp:positionH>
            <wp:positionV relativeFrom="line">
              <wp:posOffset>34187</wp:posOffset>
            </wp:positionV>
            <wp:extent cx="142994" cy="152527"/>
            <wp:effectExtent l="0" t="0" r="0" b="0"/>
            <wp:wrapNone/>
            <wp:docPr id="302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2" name="Picture 291"/>
                    <pic:cNvPicPr>
                      <a:picLocks noChangeAspect="0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2994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2" behindDoc="0" locked="0" layoutInCell="1" allowOverlap="1">
            <wp:simplePos x="0" y="0"/>
            <wp:positionH relativeFrom="page">
              <wp:posOffset>4041990</wp:posOffset>
            </wp:positionH>
            <wp:positionV relativeFrom="line">
              <wp:posOffset>43725</wp:posOffset>
            </wp:positionV>
            <wp:extent cx="85796" cy="142994"/>
            <wp:effectExtent l="0" t="0" r="0" b="0"/>
            <wp:wrapNone/>
            <wp:docPr id="303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3" name="Picture 292"/>
                    <pic:cNvPicPr>
                      <a:picLocks noChangeAspect="0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7" behindDoc="0" locked="0" layoutInCell="1" allowOverlap="1">
            <wp:simplePos x="0" y="0"/>
            <wp:positionH relativeFrom="page">
              <wp:posOffset>6015321</wp:posOffset>
            </wp:positionH>
            <wp:positionV relativeFrom="line">
              <wp:posOffset>43725</wp:posOffset>
            </wp:positionV>
            <wp:extent cx="85796" cy="142994"/>
            <wp:effectExtent l="0" t="0" r="0" b="0"/>
            <wp:wrapNone/>
            <wp:docPr id="304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4" name="Picture 292"/>
                    <pic:cNvPicPr>
                      <a:picLocks noChangeAspect="0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796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8" behindDoc="0" locked="0" layoutInCell="1" allowOverlap="1">
            <wp:simplePos x="0" y="0"/>
            <wp:positionH relativeFrom="page">
              <wp:posOffset>1344152</wp:posOffset>
            </wp:positionH>
            <wp:positionV relativeFrom="line">
              <wp:posOffset>72325</wp:posOffset>
            </wp:positionV>
            <wp:extent cx="114395" cy="114395"/>
            <wp:effectExtent l="0" t="0" r="0" b="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>
                      <a:picLocks noChangeAspect="0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439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4" behindDoc="0" locked="0" layoutInCell="1" allowOverlap="1">
            <wp:simplePos x="0" y="0"/>
            <wp:positionH relativeFrom="page">
              <wp:posOffset>4242183</wp:posOffset>
            </wp:positionH>
            <wp:positionV relativeFrom="line">
              <wp:posOffset>72325</wp:posOffset>
            </wp:positionV>
            <wp:extent cx="114395" cy="114395"/>
            <wp:effectExtent l="0" t="0" r="0" b="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>
                      <a:picLocks noChangeAspect="0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439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where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is the consistency factor of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relative to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;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the deviation of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from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Hence,  </w:t>
      </w:r>
      <w:r>
        <w:drawing>
          <wp:anchor simplePos="0" relativeHeight="251658275" behindDoc="0" locked="0" layoutInCell="1" allowOverlap="1">
            <wp:simplePos x="0" y="0"/>
            <wp:positionH relativeFrom="page">
              <wp:posOffset>1306020</wp:posOffset>
            </wp:positionH>
            <wp:positionV relativeFrom="line">
              <wp:posOffset>25939</wp:posOffset>
            </wp:positionV>
            <wp:extent cx="381319" cy="152527"/>
            <wp:effectExtent l="0" t="0" r="0" b="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>
                      <a:picLocks noChangeAspect="0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319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1" behindDoc="0" locked="0" layoutInCell="1" allowOverlap="1">
            <wp:simplePos x="0" y="0"/>
            <wp:positionH relativeFrom="page">
              <wp:posOffset>2221188</wp:posOffset>
            </wp:positionH>
            <wp:positionV relativeFrom="line">
              <wp:posOffset>35464</wp:posOffset>
            </wp:positionV>
            <wp:extent cx="142994" cy="152527"/>
            <wp:effectExtent l="0" t="0" r="0" b="0"/>
            <wp:wrapNone/>
            <wp:docPr id="308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8" name="Picture 291"/>
                    <pic:cNvPicPr>
                      <a:picLocks noChangeAspect="0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2994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9" behindDoc="0" locked="0" layoutInCell="1" allowOverlap="1">
            <wp:simplePos x="0" y="0"/>
            <wp:positionH relativeFrom="page">
              <wp:posOffset>4270782</wp:posOffset>
            </wp:positionH>
            <wp:positionV relativeFrom="line">
              <wp:posOffset>35464</wp:posOffset>
            </wp:positionV>
            <wp:extent cx="123928" cy="181126"/>
            <wp:effectExtent l="0" t="0" r="0" b="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>
                      <a:picLocks noChangeAspect="0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3928" cy="18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when 	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 would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have a better consistency than 	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When a comparison matrix fails to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pass the consistency test, therefore, the terms with higher deviation need to be adjusted first.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557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Essentially, the adjustment method and algorithmic steps can be summarized as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below: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Normalize all comparison matrices that are not satisfactory or consistent.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561"/>
          <w:tab w:val="left" w:pos="4894"/>
          <w:tab w:val="left" w:pos="6500"/>
        </w:tabs>
        <w:spacing w:before="40" w:after="0" w:line="266" w:lineRule="exact"/>
        <w:ind w:left="1201" w:right="1121" w:firstLine="0"/>
        <w:jc w:val="right"/>
      </w:pPr>
      <w:r>
        <w:drawing>
          <wp:anchor simplePos="0" relativeHeight="251658344" behindDoc="0" locked="0" layoutInCell="1" allowOverlap="1">
            <wp:simplePos x="0" y="0"/>
            <wp:positionH relativeFrom="page">
              <wp:posOffset>3355614</wp:posOffset>
            </wp:positionH>
            <wp:positionV relativeFrom="line">
              <wp:posOffset>47563</wp:posOffset>
            </wp:positionV>
            <wp:extent cx="114395" cy="114395"/>
            <wp:effectExtent l="0" t="0" r="0" b="0"/>
            <wp:wrapNone/>
            <wp:docPr id="310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0" name="Picture 305"/>
                    <pic:cNvPicPr>
                      <a:picLocks noChangeAspect="0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439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3" behindDoc="0" locked="0" layoutInCell="1" allowOverlap="1">
            <wp:simplePos x="0" y="0"/>
            <wp:positionH relativeFrom="page">
              <wp:posOffset>4375645</wp:posOffset>
            </wp:positionH>
            <wp:positionV relativeFrom="line">
              <wp:posOffset>47563</wp:posOffset>
            </wp:positionV>
            <wp:extent cx="114395" cy="114395"/>
            <wp:effectExtent l="0" t="0" r="0" b="0"/>
            <wp:wrapNone/>
            <wp:docPr id="311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1" name="Picture 306"/>
                    <pic:cNvPicPr>
                      <a:picLocks noChangeAspect="0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4395" cy="1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2.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Compute the consistency factor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deviation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between each column vector and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normalized eigenvector.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60" w:after="0" w:line="266" w:lineRule="exact"/>
        <w:ind w:left="128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3.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the column vector with the smallest deviation, adjust the proportion of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0" w:after="0" w:line="315" w:lineRule="exact"/>
        <w:ind w:left="1281" w:right="864" w:firstLine="36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reciprocal elements in the two column vectors with the largest deviations.</w:t>
      </w:r>
      <w:r>
        <w:rPr lang="en-US" sz="24" baseline="0" dirty="0">
          <w:jc w:val="left"/>
          <w:rFonts w:ascii="Times New Roman" w:hAnsi="Times New Roman" w:cs="Times New Roman"/>
          <w:color w:val="FF0000"/>
          <w:sz w:val="24"/>
          <w:szCs w:val="24"/>
        </w:rPr>
        <w:t> 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4.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process reiterates and tests the new matrix’s consistency until the result is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satisfactory enough.  </w:t>
      </w: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6.2 Application of Optimized Model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117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this subsection, we apply the above optimized model on a simplified hypothetical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case to test its effectiveness. Consider the following matrix C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3269818</wp:posOffset>
            </wp:positionH>
            <wp:positionV relativeFrom="paragraph">
              <wp:posOffset>-132356</wp:posOffset>
            </wp:positionV>
            <wp:extent cx="1020030" cy="1191624"/>
            <wp:effectExtent l="0" t="0" r="0" b="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>
                      <a:picLocks noChangeAspect="0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20030" cy="1191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1253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It has a CR=0.1407&gt;0.1, failing to pass the consistency test. Utilizing the aforementioned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method for optimization, we normalize the matrix to get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2917097</wp:posOffset>
            </wp:positionH>
            <wp:positionV relativeFrom="paragraph">
              <wp:posOffset>43037</wp:posOffset>
            </wp:positionV>
            <wp:extent cx="1715939" cy="657776"/>
            <wp:effectExtent l="0" t="0" r="0" b="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>
                      <a:picLocks noChangeAspect="0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15939" cy="65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1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can then compute the following: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1992396</wp:posOffset>
            </wp:positionH>
            <wp:positionV relativeFrom="paragraph">
              <wp:posOffset>43182</wp:posOffset>
            </wp:positionV>
            <wp:extent cx="3574874" cy="648243"/>
            <wp:effectExtent l="0" t="0" r="0" b="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>
                      <a:picLocks noChangeAspect="0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74874" cy="64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8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 on these vectors, we calculate the deviation and the consistency factors: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2745503</wp:posOffset>
            </wp:positionH>
            <wp:positionV relativeFrom="paragraph">
              <wp:posOffset>42695</wp:posOffset>
            </wp:positionV>
            <wp:extent cx="2068660" cy="467116"/>
            <wp:effectExtent l="0" t="0" r="0" b="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>
                      <a:picLocks noChangeAspect="0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8660" cy="467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tabs>
          <w:tab w:val="left" w:pos="2700"/>
          <w:tab w:val="left" w:pos="3121"/>
          <w:tab w:val="left" w:pos="6436"/>
        </w:tabs>
        <w:spacing w:before="0" w:after="0" w:line="330" w:lineRule="exact"/>
        <w:ind w:left="921" w:right="1192" w:firstLine="0"/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2144924</wp:posOffset>
            </wp:positionH>
            <wp:positionV relativeFrom="line">
              <wp:posOffset>24669</wp:posOffset>
            </wp:positionV>
            <wp:extent cx="152527" cy="152527"/>
            <wp:effectExtent l="0" t="0" r="0" b="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>
                      <a:picLocks noChangeAspect="0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527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5" behindDoc="0" locked="0" layoutInCell="1" allowOverlap="1">
            <wp:simplePos x="0" y="0"/>
            <wp:positionH relativeFrom="page">
              <wp:posOffset>4242183</wp:posOffset>
            </wp:positionH>
            <wp:positionV relativeFrom="line">
              <wp:posOffset>24669</wp:posOffset>
            </wp:positionV>
            <wp:extent cx="152527" cy="152527"/>
            <wp:effectExtent l="0" t="0" r="0" b="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>
                      <a:picLocks noChangeAspect="0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527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5" behindDoc="0" locked="0" layoutInCell="1" allowOverlap="1">
            <wp:simplePos x="0" y="0"/>
            <wp:positionH relativeFrom="page">
              <wp:posOffset>6472905</wp:posOffset>
            </wp:positionH>
            <wp:positionV relativeFrom="line">
              <wp:posOffset>24669</wp:posOffset>
            </wp:positionV>
            <wp:extent cx="152527" cy="152527"/>
            <wp:effectExtent l="0" t="0" r="0" b="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>
                      <a:picLocks noChangeAspect="0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2527" cy="152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2" behindDoc="0" locked="0" layoutInCell="1" allowOverlap="1">
            <wp:simplePos x="0" y="0"/>
            <wp:positionH relativeFrom="page">
              <wp:posOffset>1315553</wp:posOffset>
            </wp:positionH>
            <wp:positionV relativeFrom="line">
              <wp:posOffset>34194</wp:posOffset>
            </wp:positionV>
            <wp:extent cx="714974" cy="142994"/>
            <wp:effectExtent l="0" t="0" r="0" b="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>
                      <a:picLocks noChangeAspect="0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14974" cy="142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Since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has the best consistency, while 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has the worst consistency. Using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 our caliber for adjustment, we can then derive the following adjusted matrix: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20 of 25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3317483</wp:posOffset>
            </wp:positionH>
            <wp:positionV relativeFrom="paragraph">
              <wp:posOffset>-225290</wp:posOffset>
            </wp:positionV>
            <wp:extent cx="924700" cy="1191624"/>
            <wp:effectExtent l="0" t="0" r="0" b="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>
                      <a:picLocks noChangeAspect="0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24700" cy="1191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0" w:lineRule="exact"/>
        <w:ind w:left="921" w:right="878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 gives a CR=0.025055&lt;0.1, which now passes the consistency criterion. Therefore, by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applying this optimized model that is capable of automatically improving the matrix’s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consistency, it is evident that we could significantly reduce the need for users to re enter their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information. 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7. Evaluation of Model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561" w:right="1356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conclusion, our model incorporates the AHP model, entropy method, K-Means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85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clustering, and an optimized model to help recommend the best summer jobs to high school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students. Some of our model’s overall strengths and weaknesses are summarized below: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7.1 Stengths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561"/>
        </w:tabs>
        <w:spacing w:before="60" w:after="0" w:line="269" w:lineRule="exact"/>
        <w:ind w:left="1201" w:right="931" w:firstLine="0"/>
        <w:jc w:val="right"/>
      </w:pP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While the problem does not provide any data, our model incorporates real life data we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have collected from over 20 different jobs. This makes the model realistic.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4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model is fairly comprehensive, as it encompasses five categories of variables.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0" w:after="0" w:line="315" w:lineRule="exact"/>
        <w:ind w:left="1281" w:right="851" w:firstLine="0"/>
      </w:pP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fictional characters are quite representative of the US high school population.  </w:t>
      </w:r>
      <w:r>
        <w:br w:type="textWrapping" w:clear="all"/>
      </w: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utilize Entropy Method to offset the subjectivity in our AHP model, ensuring the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objective results to be objective.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561"/>
        </w:tabs>
        <w:spacing w:before="40" w:after="0" w:line="269" w:lineRule="exact"/>
        <w:ind w:left="1201" w:right="976" w:firstLine="0"/>
        <w:jc w:val="right"/>
      </w:pP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consider the high probability that high school students may enter information that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51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 inconsistent; in response, we develop an optimized model that can make the matrix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consistent that’s still based on original information.  </w:t>
      </w:r>
      <w:r/>
    </w:p>
    <w:p>
      <w:pPr>
        <w:spacing w:after="8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7.2 Weaknesses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60" w:after="0" w:line="269" w:lineRule="exact"/>
        <w:ind w:left="1281" w:right="0" w:firstLine="0"/>
      </w:pP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AHP model still has subjectivity that may negatively impact our model.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641"/>
        </w:tabs>
        <w:spacing w:before="0" w:after="0" w:line="315" w:lineRule="exact"/>
        <w:ind w:left="1281" w:right="864" w:firstLine="0"/>
      </w:pP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did not consider all the summer job options available to high school students.  </w:t>
      </w:r>
      <w:r>
        <w:br w:type="textWrapping" w:clear="all"/>
      </w: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Our model only generalizes to the United States; we also did not consider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561"/>
        </w:tabs>
        <w:spacing w:before="0" w:after="0" w:line="330" w:lineRule="exact"/>
        <w:ind w:left="1201" w:right="1441" w:firstLine="36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geographical differences at a smaller regional scale for each fictional individual.  </w:t>
      </w:r>
      <w:r/>
      <w:r>
        <w:rPr lang="en-US" sz="24" baseline="0" dirty="0">
          <w:jc w:val="left"/>
          <w:rFonts w:ascii="Arial" w:hAnsi="Arial" w:cs="Arial"/>
          <w:color w:val="000000"/>
          <w:sz w:val="24"/>
          <w:szCs w:val="24"/>
        </w:rPr>
        <w:t>●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 indexes that can either be increasing or decreasing based upon each student's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1641" w:right="86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reference, we only provide one possibility for our indexes. For instance, in our model,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we only define the size of a company as an increasing index, but for some people,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164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they think a small company is better which corresponds to a decreasing index.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8. References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510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[1] Investopedia. </w:t>
      </w:r>
      <w:hyperlink r:id="rId320" w:history="1">
        <w:r>
          <w:rPr lang="en-US" sz="24" baseline="0" dirty="0">
            <w:jc w:val="left"/>
            <w:rFonts w:ascii="Arial" w:hAnsi="Arial" w:cs="Arial"/>
            <w:color w:val="000000"/>
            <w:sz w:val="24"/>
            <w:szCs w:val="24"/>
          </w:rPr>
          <w:t>​</w:t>
        </w:r>
        <w:r>
          <w:rPr lang="en-US" sz="24" baseline="0" dirty="0">
            <w:jc w:val="left"/>
            <w:rFonts w:ascii="Times New Roman" w:hAnsi="Times New Roman" w:cs="Times New Roman"/>
            <w:color w:val="000000"/>
            <w:sz w:val="24"/>
            <w:szCs w:val="24"/>
          </w:rPr>
          <w:t>https://www.investopedia.com/</w:t>
        </w:r>
        <w:r>
          <w:rPr lang="en-US" sz="24" baseline="0" dirty="0">
            <w:jc w:val="left"/>
            <w:rFonts w:ascii="Arial" w:hAnsi="Arial" w:cs="Arial"/>
            <w:color w:val="000000"/>
            <w:sz w:val="24"/>
            <w:szCs w:val="24"/>
          </w:rPr>
          <w:t>​</w:t>
        </w:r>
      </w:hyperlink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[2] Indeed. </w:t>
      </w:r>
      <w:hyperlink r:id="rId321" w:history="1">
        <w:r>
          <w:rPr lang="en-US" sz="24" baseline="0" dirty="0">
            <w:jc w:val="left"/>
            <w:rFonts w:ascii="Arial" w:hAnsi="Arial" w:cs="Arial"/>
            <w:color w:val="000000"/>
            <w:sz w:val="24"/>
            <w:szCs w:val="24"/>
          </w:rPr>
          <w:t>​</w:t>
        </w:r>
        <w:r>
          <w:rPr lang="en-US" sz="24" baseline="0" dirty="0">
            <w:jc w:val="left"/>
            <w:rFonts w:ascii="Times New Roman" w:hAnsi="Times New Roman" w:cs="Times New Roman"/>
            <w:color w:val="000000"/>
            <w:sz w:val="24"/>
            <w:szCs w:val="24"/>
          </w:rPr>
          <w:t>https://www.indeed.com/about</w:t>
        </w:r>
        <w:r>
          <w:rPr lang="en-US" sz="24" baseline="0" dirty="0">
            <w:jc w:val="left"/>
            <w:rFonts w:ascii="Arial" w:hAnsi="Arial" w:cs="Arial"/>
            <w:color w:val="000000"/>
            <w:sz w:val="24"/>
            <w:szCs w:val="24"/>
          </w:rPr>
          <w:t>​</w:t>
        </w:r>
      </w:hyperlink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[3] Zipecruiter. </w:t>
      </w:r>
      <w:hyperlink r:id="rId323" w:history="1">
        <w:r>
          <w:rPr lang="en-US" sz="24" baseline="0" dirty="0">
            <w:jc w:val="left"/>
            <w:rFonts w:ascii="Times New Roman" w:hAnsi="Times New Roman" w:cs="Times New Roman"/>
            <w:color w:val="000000"/>
            <w:sz w:val="24"/>
            <w:szCs w:val="24"/>
          </w:rPr>
          <w:t>https://www.ziprecruiter.com/</w:t>
        </w:r>
      </w:hyperlink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[4] Payscale. </w:t>
      </w:r>
      <w:hyperlink r:id="rId324" w:history="1">
        <w:r>
          <w:rPr lang="en-US" sz="24" baseline="0" dirty="0">
            <w:jc w:val="left"/>
            <w:rFonts w:ascii="Times New Roman" w:hAnsi="Times New Roman" w:cs="Times New Roman"/>
            <w:color w:val="000000"/>
            <w:sz w:val="24"/>
            <w:szCs w:val="24"/>
          </w:rPr>
          <w:t>https://www.payscale.com/</w:t>
        </w:r>
      </w:hyperlink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21 of 25  </w:t>
      </w: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[5] Desilver, Drew. “In the U.S., teen summer jobs aren’t what they used to be.”  </w:t>
      </w:r>
      <w:r/>
      <w:hyperlink r:id="rId325" w:history="1">
        <w:r>
          <w:rPr lang="en-US" sz="24" baseline="0" dirty="0">
            <w:jc w:val="left"/>
            <w:rFonts w:ascii="Times New Roman" w:hAnsi="Times New Roman" w:cs="Times New Roman"/>
            <w:color w:val="000000"/>
            <w:sz w:val="24"/>
            <w:szCs w:val="24"/>
          </w:rPr>
          <w:t>https://www.pewresearch.org/fact-tank/2019/06/27/teen-summer-jobs-in-us/</w:t>
        </w:r>
      </w:hyperlink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2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[6] Sari, B., Sen, T., &amp; Kilic, S. E. (2007). Ahp model for the selection of partner companies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virtual enterprises. The International Journal of Advanced Manufacturing Technology,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38(3-4), 367-376. doi:10.1007/s00170-007-1097-6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[7] Lash, M., Wolcott, G., &amp; Kahn, P. (1997). When Your Teenager is Injured: Preparing for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Work and Adulthood. Research and Training Center in Rehabilitation and Childhood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Trauma.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2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[8] Kissler, S., Tedijanto, C., Goldstein, E., Grad, Y., &amp; Lipsitch, M. (2020, May 22).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Projecting the transmission dynamics of SARS-CoV-2 through the postpandemic period.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Retrieved November 16, 2020, from </w:t>
      </w:r>
      <w:hyperlink r:id="rId326" w:history="1">
        <w:r>
          <w:rPr lang="en-US" sz="24" baseline="0" dirty="0">
            <w:jc w:val="left"/>
            <w:rFonts w:ascii="Times New Roman" w:hAnsi="Times New Roman" w:cs="Times New Roman"/>
            <w:color w:val="000000"/>
            <w:sz w:val="24"/>
            <w:szCs w:val="24"/>
          </w:rPr>
          <w:t>https://science.sciencemag.org/content/368/6493/860</w:t>
        </w:r>
      </w:hyperlink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921" w:right="924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[9] International Journal of Computer Science and Information Security, IJCSIS, Vol. 7, No. 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1, pp. 292-295, January 2010, USA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0" w:lineRule="exact"/>
        <w:ind w:left="921" w:right="0" w:firstLine="0"/>
      </w:pPr>
      <w:r/>
      <w:r>
        <w:rPr lang="en-US" sz="28" baseline="0" dirty="0">
          <w:jc w:val="left"/>
          <w:rFonts w:ascii="Times New Roman" w:hAnsi="Times New Roman" w:cs="Times New Roman"/>
          <w:b/>
          <w:bCs/>
          <w:color w:val="000000"/>
          <w:sz w:val="28"/>
          <w:szCs w:val="28"/>
        </w:rPr>
        <w:t>9. Appendix  </w:t>
      </w:r>
      <w:r>
        <w:drawing>
          <wp:anchor simplePos="0" relativeHeight="251658293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883026</wp:posOffset>
            </wp:positionV>
            <wp:extent cx="2974295" cy="2526244"/>
            <wp:effectExtent l="0" t="0" r="0" b="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>
                      <a:picLocks noChangeAspect="0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74295" cy="2526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34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9.1 Appendix A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12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Comparison matrices for the 10 fictional characters (sorted in alphabetical order):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22 of 25  </w:t>
      </w:r>
      <w:r/>
      <w:r>
        <w:drawing>
          <wp:anchor simplePos="0" relativeHeight="251658250" behindDoc="0" locked="0" layoutInCell="1" allowOverlap="1">
            <wp:simplePos x="0" y="0"/>
            <wp:positionH relativeFrom="page">
              <wp:posOffset>934233</wp:posOffset>
            </wp:positionH>
            <wp:positionV relativeFrom="page">
              <wp:posOffset>940569</wp:posOffset>
            </wp:positionV>
            <wp:extent cx="3117290" cy="2669239"/>
            <wp:effectExtent l="0" t="0" r="0" b="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>
                      <a:picLocks noChangeAspect="0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17290" cy="2669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2" behindDoc="0" locked="0" layoutInCell="1" allowOverlap="1">
            <wp:simplePos x="0" y="0"/>
            <wp:positionH relativeFrom="page">
              <wp:posOffset>934233</wp:posOffset>
            </wp:positionH>
            <wp:positionV relativeFrom="page">
              <wp:posOffset>3676551</wp:posOffset>
            </wp:positionV>
            <wp:extent cx="3050559" cy="2631107"/>
            <wp:effectExtent l="0" t="0" r="0" b="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>
                      <a:picLocks noChangeAspect="0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50559" cy="2631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4" behindDoc="0" locked="0" layoutInCell="1" allowOverlap="1">
            <wp:simplePos x="0" y="0"/>
            <wp:positionH relativeFrom="page">
              <wp:posOffset>934233</wp:posOffset>
            </wp:positionH>
            <wp:positionV relativeFrom="page">
              <wp:posOffset>6383909</wp:posOffset>
            </wp:positionV>
            <wp:extent cx="3155422" cy="2726437"/>
            <wp:effectExtent l="0" t="0" r="0" b="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>
                      <a:picLocks noChangeAspect="0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55422" cy="2726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23 of 25  </w:t>
      </w:r>
      <w:r/>
      <w:r>
        <w:drawing>
          <wp:anchor simplePos="0" relativeHeight="251658250" behindDoc="0" locked="0" layoutInCell="1" allowOverlap="1">
            <wp:simplePos x="0" y="0"/>
            <wp:positionH relativeFrom="page">
              <wp:posOffset>934233</wp:posOffset>
            </wp:positionH>
            <wp:positionV relativeFrom="page">
              <wp:posOffset>940570</wp:posOffset>
            </wp:positionV>
            <wp:extent cx="3155422" cy="2688305"/>
            <wp:effectExtent l="0" t="0" r="0" b="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>
                      <a:picLocks noChangeAspect="0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55422" cy="268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2" behindDoc="0" locked="0" layoutInCell="1" allowOverlap="1">
            <wp:simplePos x="0" y="0"/>
            <wp:positionH relativeFrom="page">
              <wp:posOffset>934233</wp:posOffset>
            </wp:positionH>
            <wp:positionV relativeFrom="page">
              <wp:posOffset>3695601</wp:posOffset>
            </wp:positionV>
            <wp:extent cx="3069625" cy="2631107"/>
            <wp:effectExtent l="0" t="0" r="0" b="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>
                      <a:picLocks noChangeAspect="0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69625" cy="2631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4" behindDoc="0" locked="0" layoutInCell="1" allowOverlap="1">
            <wp:simplePos x="0" y="0"/>
            <wp:positionH relativeFrom="page">
              <wp:posOffset>934233</wp:posOffset>
            </wp:positionH>
            <wp:positionV relativeFrom="page">
              <wp:posOffset>6402984</wp:posOffset>
            </wp:positionV>
            <wp:extent cx="3041026" cy="2631107"/>
            <wp:effectExtent l="0" t="0" r="0" b="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>
                      <a:picLocks noChangeAspect="0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41026" cy="2631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24 of 25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-391026</wp:posOffset>
            </wp:positionV>
            <wp:extent cx="3069625" cy="2688305"/>
            <wp:effectExtent l="0" t="0" r="0" b="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>
                      <a:picLocks noChangeAspect="0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69625" cy="268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-440130</wp:posOffset>
            </wp:positionV>
            <wp:extent cx="3088691" cy="2688305"/>
            <wp:effectExtent l="0" t="0" r="0" b="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>
                      <a:picLocks noChangeAspect="0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88691" cy="268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9.2 Appendix B  </w:t>
      </w:r>
      <w:r>
        <w:drawing>
          <wp:anchor simplePos="0" relativeHeight="251658258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460034</wp:posOffset>
            </wp:positionV>
            <wp:extent cx="5843727" cy="2478579"/>
            <wp:effectExtent l="0" t="0" r="0" b="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>
                      <a:picLocks noChangeAspect="0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43727" cy="2478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12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Summer Job List (22 sample jobs) for EWM and scoring analysis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tabs>
          <w:tab w:val="left" w:pos="8142"/>
        </w:tabs>
        <w:spacing w:before="227" w:after="0" w:line="266" w:lineRule="exact"/>
        <w:ind w:left="936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TEAM #10549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      Page 25 of 25  </w:t>
      </w:r>
      <w:r/>
    </w:p>
    <w:p>
      <w:pPr>
        <w:spacing w:after="17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6" w:lineRule="exact"/>
        <w:ind w:left="921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9.3 Appendix C  </w:t>
      </w:r>
      <w:r>
        <w:drawing>
          <wp:anchor simplePos="0" relativeHeight="251658281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402835</wp:posOffset>
            </wp:positionV>
            <wp:extent cx="3279350" cy="5081087"/>
            <wp:effectExtent l="0" t="0" r="0" b="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>
                      <a:picLocks noChangeAspect="0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79350" cy="5081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83" behindDoc="0" locked="0" layoutInCell="1" allowOverlap="1">
            <wp:simplePos x="0" y="0"/>
            <wp:positionH relativeFrom="page">
              <wp:posOffset>934233</wp:posOffset>
            </wp:positionH>
            <wp:positionV relativeFrom="paragraph">
              <wp:posOffset>5541126</wp:posOffset>
            </wp:positionV>
            <wp:extent cx="3689270" cy="2726437"/>
            <wp:effectExtent l="0" t="0" r="0" b="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>
                      <a:picLocks noChangeAspect="0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89270" cy="2726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30" w:h="16870"/>
          <w:pgMar w:top="500" w:right="500" w:bottom="400" w:left="500" w:header="708" w:footer="708" w:gutter="0"/>
          <w:docGrid w:linePitch="360"/>
        </w:sectPr>
        <w:spacing w:before="60" w:after="0" w:line="243" w:lineRule="exact"/>
        <w:ind w:left="921" w:right="0" w:firstLine="0"/>
      </w:pPr>
      <w:r/>
      <w:r>
        <w:rPr lang="en-US" sz="22" baseline="0" dirty="0">
          <w:jc w:val="left"/>
          <w:rFonts w:ascii="Times New Roman" w:hAnsi="Times New Roman" w:cs="Times New Roman"/>
          <w:color w:val="000000"/>
          <w:sz w:val="22"/>
          <w:szCs w:val="22"/>
        </w:rPr>
        <w:t>Code for K-means clustering:  </w:t>
      </w:r>
      <w:r/>
    </w:p>
    <w:p>
      <w:r/>
    </w:p>
    <w:sectPr>
      <w:type w:val="continuous"/>
      <w:pgSz w:w="11930" w:h="16870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0" Type="http://schemas.openxmlformats.org/officeDocument/2006/relationships/image" Target="media/image100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7" Type="http://schemas.openxmlformats.org/officeDocument/2006/relationships/image" Target="media/image127.png"/><Relationship Id="rId128" Type="http://schemas.openxmlformats.org/officeDocument/2006/relationships/image" Target="media/image128.png"/><Relationship Id="rId129" Type="http://schemas.openxmlformats.org/officeDocument/2006/relationships/image" Target="media/image129.png"/><Relationship Id="rId130" Type="http://schemas.openxmlformats.org/officeDocument/2006/relationships/image" Target="media/image130.png"/><Relationship Id="rId131" Type="http://schemas.openxmlformats.org/officeDocument/2006/relationships/image" Target="media/image131.png"/><Relationship Id="rId132" Type="http://schemas.openxmlformats.org/officeDocument/2006/relationships/image" Target="media/image132.png"/><Relationship Id="rId133" Type="http://schemas.openxmlformats.org/officeDocument/2006/relationships/image" Target="media/image133.png"/><Relationship Id="rId140" Type="http://schemas.openxmlformats.org/officeDocument/2006/relationships/image" Target="media/image140.png"/><Relationship Id="rId141" Type="http://schemas.openxmlformats.org/officeDocument/2006/relationships/image" Target="media/image141.png"/><Relationship Id="rId142" Type="http://schemas.openxmlformats.org/officeDocument/2006/relationships/image" Target="media/image140.png"/><Relationship Id="rId143" Type="http://schemas.openxmlformats.org/officeDocument/2006/relationships/image" Target="media/image141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4" Type="http://schemas.openxmlformats.org/officeDocument/2006/relationships/image" Target="media/image154.png"/><Relationship Id="rId155" Type="http://schemas.openxmlformats.org/officeDocument/2006/relationships/image" Target="media/image155.png"/><Relationship Id="rId156" Type="http://schemas.openxmlformats.org/officeDocument/2006/relationships/image" Target="media/image156.png"/><Relationship Id="rId157" Type="http://schemas.openxmlformats.org/officeDocument/2006/relationships/image" Target="media/image157.png"/><Relationship Id="rId158" Type="http://schemas.openxmlformats.org/officeDocument/2006/relationships/image" Target="media/image158.png"/><Relationship Id="rId159" Type="http://schemas.openxmlformats.org/officeDocument/2006/relationships/image" Target="media/image159.png"/><Relationship Id="rId160" Type="http://schemas.openxmlformats.org/officeDocument/2006/relationships/image" Target="media/image160.png"/><Relationship Id="rId161" Type="http://schemas.openxmlformats.org/officeDocument/2006/relationships/image" Target="media/image161.png"/><Relationship Id="rId162" Type="http://schemas.openxmlformats.org/officeDocument/2006/relationships/image" Target="media/image162.png"/><Relationship Id="rId163" Type="http://schemas.openxmlformats.org/officeDocument/2006/relationships/image" Target="media/image163.png"/><Relationship Id="rId164" Type="http://schemas.openxmlformats.org/officeDocument/2006/relationships/image" Target="media/image164.png"/><Relationship Id="rId165" Type="http://schemas.openxmlformats.org/officeDocument/2006/relationships/image" Target="media/image165.png"/><Relationship Id="rId166" Type="http://schemas.openxmlformats.org/officeDocument/2006/relationships/image" Target="media/image166.png"/><Relationship Id="rId167" Type="http://schemas.openxmlformats.org/officeDocument/2006/relationships/image" Target="media/image167.png"/><Relationship Id="rId168" Type="http://schemas.openxmlformats.org/officeDocument/2006/relationships/image" Target="media/image168.png"/><Relationship Id="rId169" Type="http://schemas.openxmlformats.org/officeDocument/2006/relationships/image" Target="media/image169.png"/><Relationship Id="rId170" Type="http://schemas.openxmlformats.org/officeDocument/2006/relationships/image" Target="media/image170.png"/><Relationship Id="rId171" Type="http://schemas.openxmlformats.org/officeDocument/2006/relationships/image" Target="media/image171.png"/><Relationship Id="rId172" Type="http://schemas.openxmlformats.org/officeDocument/2006/relationships/image" Target="media/image172.png"/><Relationship Id="rId173" Type="http://schemas.openxmlformats.org/officeDocument/2006/relationships/image" Target="media/image173.png"/><Relationship Id="rId174" Type="http://schemas.openxmlformats.org/officeDocument/2006/relationships/image" Target="media/image174.png"/><Relationship Id="rId175" Type="http://schemas.openxmlformats.org/officeDocument/2006/relationships/image" Target="media/image175.png"/><Relationship Id="rId176" Type="http://schemas.openxmlformats.org/officeDocument/2006/relationships/image" Target="media/image176.png"/><Relationship Id="rId217" Type="http://schemas.openxmlformats.org/officeDocument/2006/relationships/image" Target="media/image217.png"/><Relationship Id="rId218" Type="http://schemas.openxmlformats.org/officeDocument/2006/relationships/image" Target="media/image218.png"/><Relationship Id="rId219" Type="http://schemas.openxmlformats.org/officeDocument/2006/relationships/image" Target="media/image219.png"/><Relationship Id="rId220" Type="http://schemas.openxmlformats.org/officeDocument/2006/relationships/image" Target="media/image220.png"/><Relationship Id="rId221" Type="http://schemas.openxmlformats.org/officeDocument/2006/relationships/image" Target="media/image219.png"/><Relationship Id="rId222" Type="http://schemas.openxmlformats.org/officeDocument/2006/relationships/image" Target="media/image220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5.png"/><Relationship Id="rId226" Type="http://schemas.openxmlformats.org/officeDocument/2006/relationships/image" Target="media/image226.png"/><Relationship Id="rId267" Type="http://schemas.openxmlformats.org/officeDocument/2006/relationships/image" Target="media/image267.png"/><Relationship Id="rId268" Type="http://schemas.openxmlformats.org/officeDocument/2006/relationships/image" Target="media/image268.png"/><Relationship Id="rId269" Type="http://schemas.openxmlformats.org/officeDocument/2006/relationships/image" Target="media/image269.png"/><Relationship Id="rId270" Type="http://schemas.openxmlformats.org/officeDocument/2006/relationships/image" Target="media/image270.png"/><Relationship Id="rId271" Type="http://schemas.openxmlformats.org/officeDocument/2006/relationships/image" Target="media/image271.png"/><Relationship Id="rId272" Type="http://schemas.openxmlformats.org/officeDocument/2006/relationships/image" Target="media/image272.png"/><Relationship Id="rId273" Type="http://schemas.openxmlformats.org/officeDocument/2006/relationships/image" Target="media/image273.png"/><Relationship Id="rId274" Type="http://schemas.openxmlformats.org/officeDocument/2006/relationships/image" Target="media/image274.png"/><Relationship Id="rId275" Type="http://schemas.openxmlformats.org/officeDocument/2006/relationships/image" Target="media/image275.png"/><Relationship Id="rId276" Type="http://schemas.openxmlformats.org/officeDocument/2006/relationships/image" Target="media/image276.png"/><Relationship Id="rId277" Type="http://schemas.openxmlformats.org/officeDocument/2006/relationships/image" Target="media/image277.png"/><Relationship Id="rId278" Type="http://schemas.openxmlformats.org/officeDocument/2006/relationships/image" Target="media/image278.png"/><Relationship Id="rId279" Type="http://schemas.openxmlformats.org/officeDocument/2006/relationships/image" Target="media/image279.png"/><Relationship Id="rId280" Type="http://schemas.openxmlformats.org/officeDocument/2006/relationships/image" Target="media/image280.png"/><Relationship Id="rId281" Type="http://schemas.openxmlformats.org/officeDocument/2006/relationships/image" Target="media/image281.png"/><Relationship Id="rId282" Type="http://schemas.openxmlformats.org/officeDocument/2006/relationships/image" Target="media/image282.png"/><Relationship Id="rId283" Type="http://schemas.openxmlformats.org/officeDocument/2006/relationships/image" Target="media/image283.png"/><Relationship Id="rId284" Type="http://schemas.openxmlformats.org/officeDocument/2006/relationships/image" Target="media/image284.png"/><Relationship Id="rId285" Type="http://schemas.openxmlformats.org/officeDocument/2006/relationships/image" Target="media/image285.png"/><Relationship Id="rId286" Type="http://schemas.openxmlformats.org/officeDocument/2006/relationships/image" Target="media/image286.png"/><Relationship Id="rId287" Type="http://schemas.openxmlformats.org/officeDocument/2006/relationships/image" Target="media/image287.png"/><Relationship Id="rId288" Type="http://schemas.openxmlformats.org/officeDocument/2006/relationships/image" Target="media/image288.png"/><Relationship Id="rId289" Type="http://schemas.openxmlformats.org/officeDocument/2006/relationships/image" Target="media/image289.png"/><Relationship Id="rId290" Type="http://schemas.openxmlformats.org/officeDocument/2006/relationships/image" Target="media/image290.png"/><Relationship Id="rId291" Type="http://schemas.openxmlformats.org/officeDocument/2006/relationships/image" Target="media/image291.png"/><Relationship Id="rId292" Type="http://schemas.openxmlformats.org/officeDocument/2006/relationships/image" Target="media/image292.png"/><Relationship Id="rId293" Type="http://schemas.openxmlformats.org/officeDocument/2006/relationships/image" Target="media/image293.png"/><Relationship Id="rId294" Type="http://schemas.openxmlformats.org/officeDocument/2006/relationships/image" Target="media/image294.png"/><Relationship Id="rId295" Type="http://schemas.openxmlformats.org/officeDocument/2006/relationships/image" Target="media/image295.png"/><Relationship Id="rId296" Type="http://schemas.openxmlformats.org/officeDocument/2006/relationships/image" Target="media/image292.png"/><Relationship Id="rId297" Type="http://schemas.openxmlformats.org/officeDocument/2006/relationships/image" Target="media/image297.png"/><Relationship Id="rId298" Type="http://schemas.openxmlformats.org/officeDocument/2006/relationships/image" Target="media/image293.png"/><Relationship Id="rId299" Type="http://schemas.openxmlformats.org/officeDocument/2006/relationships/image" Target="media/image292.png"/><Relationship Id="rId300" Type="http://schemas.openxmlformats.org/officeDocument/2006/relationships/image" Target="media/image300.png"/><Relationship Id="rId301" Type="http://schemas.openxmlformats.org/officeDocument/2006/relationships/image" Target="media/image291.png"/><Relationship Id="rId302" Type="http://schemas.openxmlformats.org/officeDocument/2006/relationships/image" Target="media/image291.png"/><Relationship Id="rId303" Type="http://schemas.openxmlformats.org/officeDocument/2006/relationships/image" Target="media/image292.png"/><Relationship Id="rId304" Type="http://schemas.openxmlformats.org/officeDocument/2006/relationships/image" Target="media/image292.png"/><Relationship Id="rId305" Type="http://schemas.openxmlformats.org/officeDocument/2006/relationships/image" Target="media/image305.png"/><Relationship Id="rId306" Type="http://schemas.openxmlformats.org/officeDocument/2006/relationships/image" Target="media/image306.png"/><Relationship Id="rId307" Type="http://schemas.openxmlformats.org/officeDocument/2006/relationships/image" Target="media/image307.png"/><Relationship Id="rId308" Type="http://schemas.openxmlformats.org/officeDocument/2006/relationships/image" Target="media/image291.png"/><Relationship Id="rId309" Type="http://schemas.openxmlformats.org/officeDocument/2006/relationships/image" Target="media/image309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12.png"/><Relationship Id="rId313" Type="http://schemas.openxmlformats.org/officeDocument/2006/relationships/image" Target="media/image313.png"/><Relationship Id="rId314" Type="http://schemas.openxmlformats.org/officeDocument/2006/relationships/image" Target="media/image314.png"/><Relationship Id="rId315" Type="http://schemas.openxmlformats.org/officeDocument/2006/relationships/image" Target="media/image315.png"/><Relationship Id="rId316" Type="http://schemas.openxmlformats.org/officeDocument/2006/relationships/image" Target="media/image316.png"/><Relationship Id="rId317" Type="http://schemas.openxmlformats.org/officeDocument/2006/relationships/image" Target="media/image317.png"/><Relationship Id="rId318" Type="http://schemas.openxmlformats.org/officeDocument/2006/relationships/image" Target="media/image318.png"/><Relationship Id="rId319" Type="http://schemas.openxmlformats.org/officeDocument/2006/relationships/image" Target="media/image319.png"/><Relationship Id="rId320" Type="http://schemas.openxmlformats.org/officeDocument/2006/relationships/hyperlink" TargetMode="External" Target="https://www.investopedia.com/"/><Relationship Id="rId321" Type="http://schemas.openxmlformats.org/officeDocument/2006/relationships/hyperlink" TargetMode="External" Target="https://www.indeed.com/about"/><Relationship Id="rId322" Type="http://schemas.openxmlformats.org/officeDocument/2006/relationships/image" Target="media/image322.png"/><Relationship Id="rId323" Type="http://schemas.openxmlformats.org/officeDocument/2006/relationships/hyperlink" TargetMode="External" Target="https://www.ziprecruiter.com/"/><Relationship Id="rId324" Type="http://schemas.openxmlformats.org/officeDocument/2006/relationships/hyperlink" TargetMode="External" Target="https://www.payscale.com/"/><Relationship Id="rId325" Type="http://schemas.openxmlformats.org/officeDocument/2006/relationships/hyperlink" TargetMode="External" Target="https://www.pewresearch.org/fact-tank/2019/06/27/teen-summer-jobs-in-us/"/><Relationship Id="rId326" Type="http://schemas.openxmlformats.org/officeDocument/2006/relationships/hyperlink" TargetMode="External" Target="https://science.sciencemag.org/content/368/6493/860"/><Relationship Id="rId327" Type="http://schemas.openxmlformats.org/officeDocument/2006/relationships/image" Target="media/image327.png"/><Relationship Id="rId328" Type="http://schemas.openxmlformats.org/officeDocument/2006/relationships/image" Target="media/image328.png"/><Relationship Id="rId329" Type="http://schemas.openxmlformats.org/officeDocument/2006/relationships/image" Target="media/image329.png"/><Relationship Id="rId330" Type="http://schemas.openxmlformats.org/officeDocument/2006/relationships/image" Target="media/image330.png"/><Relationship Id="rId331" Type="http://schemas.openxmlformats.org/officeDocument/2006/relationships/image" Target="media/image331.png"/><Relationship Id="rId332" Type="http://schemas.openxmlformats.org/officeDocument/2006/relationships/image" Target="media/image332.png"/><Relationship Id="rId333" Type="http://schemas.openxmlformats.org/officeDocument/2006/relationships/image" Target="media/image333.png"/><Relationship Id="rId334" Type="http://schemas.openxmlformats.org/officeDocument/2006/relationships/image" Target="media/image334.png"/><Relationship Id="rId335" Type="http://schemas.openxmlformats.org/officeDocument/2006/relationships/image" Target="media/image335.png"/><Relationship Id="rId336" Type="http://schemas.openxmlformats.org/officeDocument/2006/relationships/image" Target="media/image336.png"/><Relationship Id="rId337" Type="http://schemas.openxmlformats.org/officeDocument/2006/relationships/image" Target="media/image337.png"/><Relationship Id="rId338" Type="http://schemas.openxmlformats.org/officeDocument/2006/relationships/image" Target="media/image3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2024-11-19T11:17:12Z</dcterms:created>
  <dcterms:modified xsi:type="dcterms:W3CDTF">2024-11-19T11:17:12Z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